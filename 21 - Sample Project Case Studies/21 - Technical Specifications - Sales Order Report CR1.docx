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7BE28" w14:textId="77777777" w:rsidR="002346D4" w:rsidRDefault="002346D4"/>
    <w:p w14:paraId="241F737B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B843C53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15FB04B5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2878CFD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7E8AF2E7" w14:textId="77777777" w:rsidR="00DC169B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</w:p>
    <w:p w14:paraId="4C984348" w14:textId="5538C92F" w:rsidR="00DC169B" w:rsidRPr="004917A6" w:rsidRDefault="00DC169B" w:rsidP="00DC169B">
      <w:pPr>
        <w:jc w:val="center"/>
        <w:rPr>
          <w:rFonts w:ascii="Arial Bold" w:eastAsia="Times New Roman" w:hAnsi="Arial Bold"/>
          <w:b/>
          <w:sz w:val="32"/>
          <w:szCs w:val="32"/>
        </w:rPr>
      </w:pPr>
      <w:r>
        <w:rPr>
          <w:rFonts w:ascii="Arial Bold" w:eastAsia="Times New Roman" w:hAnsi="Arial Bold"/>
          <w:b/>
          <w:sz w:val="32"/>
          <w:szCs w:val="32"/>
        </w:rPr>
        <w:t>Technical Specification Document</w:t>
      </w:r>
    </w:p>
    <w:p w14:paraId="2776FD3E" w14:textId="77777777" w:rsidR="00CF0432" w:rsidRDefault="00CF0432"/>
    <w:p w14:paraId="1ADDFEFB" w14:textId="77777777" w:rsidR="00CF0432" w:rsidRDefault="00CF0432"/>
    <w:p w14:paraId="44FA8272" w14:textId="52F93AB8" w:rsidR="000A4E2D" w:rsidRPr="00EE1D0E" w:rsidRDefault="00DC169B" w:rsidP="00EE1D0E">
      <w:r>
        <w:br w:type="page"/>
      </w:r>
    </w:p>
    <w:p w14:paraId="6603A2F0" w14:textId="22E0A45E" w:rsidR="000A4E2D" w:rsidRDefault="000A4E2D" w:rsidP="001262D1">
      <w:pPr>
        <w:jc w:val="both"/>
        <w:rPr>
          <w:rFonts w:cstheme="minorHAnsi"/>
          <w:b/>
          <w:sz w:val="24"/>
          <w:szCs w:val="24"/>
          <w:u w:val="single"/>
        </w:rPr>
      </w:pPr>
    </w:p>
    <w:p w14:paraId="60830C43" w14:textId="5BADB4A2" w:rsidR="009B3C0C" w:rsidRDefault="0041711F" w:rsidP="00C52144">
      <w:pPr>
        <w:pStyle w:val="Heading1"/>
      </w:pPr>
      <w:bookmarkStart w:id="0" w:name="_Toc69878020"/>
      <w:r>
        <w:t>Overview</w:t>
      </w:r>
      <w:bookmarkEnd w:id="0"/>
    </w:p>
    <w:p w14:paraId="4F1FD33F" w14:textId="12F7F434" w:rsidR="005D2379" w:rsidRDefault="005D2379" w:rsidP="005D2379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5D2379" w:rsidRPr="006B4A8B" w14:paraId="3DFE40CD" w14:textId="77777777" w:rsidTr="00405B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AD1504D" w14:textId="085697B5" w:rsidR="005D2379" w:rsidRPr="006B4A8B" w:rsidRDefault="005D2379" w:rsidP="00231ACA">
            <w:pPr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Title</w:t>
            </w:r>
          </w:p>
        </w:tc>
        <w:tc>
          <w:tcPr>
            <w:tcW w:w="6385" w:type="dxa"/>
          </w:tcPr>
          <w:p w14:paraId="4B029AED" w14:textId="624DD818" w:rsidR="005D2379" w:rsidRPr="006B4A8B" w:rsidRDefault="005D2379" w:rsidP="00231A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FF0000"/>
                <w:lang w:val="en-GB"/>
              </w:rPr>
            </w:pPr>
            <w:r>
              <w:rPr>
                <w:rFonts w:cs="Arial"/>
                <w:lang w:val="en-GB"/>
              </w:rPr>
              <w:t>Description</w:t>
            </w:r>
          </w:p>
        </w:tc>
      </w:tr>
      <w:tr w:rsidR="00097983" w:rsidRPr="006C0298" w14:paraId="724F45C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F196977" w14:textId="66A61B9F" w:rsidR="00097983" w:rsidRPr="008772D5" w:rsidRDefault="00097983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Object Type (Report, Interface, Enhancement etc.)</w:t>
            </w:r>
          </w:p>
        </w:tc>
        <w:tc>
          <w:tcPr>
            <w:tcW w:w="6385" w:type="dxa"/>
          </w:tcPr>
          <w:p w14:paraId="5CEFB067" w14:textId="691EB9E4" w:rsidR="00097983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Report</w:t>
            </w:r>
          </w:p>
        </w:tc>
      </w:tr>
      <w:tr w:rsidR="005D2379" w:rsidRPr="006C0298" w14:paraId="43310254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E08D5FB" w14:textId="6926E04C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Object Name</w:t>
            </w:r>
          </w:p>
        </w:tc>
        <w:tc>
          <w:tcPr>
            <w:tcW w:w="6385" w:type="dxa"/>
          </w:tcPr>
          <w:p w14:paraId="1405F266" w14:textId="3FD180A9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ZPRG_</w:t>
            </w:r>
            <w:r w:rsidR="008F4BAA">
              <w:rPr>
                <w:rFonts w:cs="Arial"/>
                <w:szCs w:val="20"/>
              </w:rPr>
              <w:t>SALESORD</w:t>
            </w:r>
          </w:p>
        </w:tc>
      </w:tr>
      <w:tr w:rsidR="00C61EE2" w:rsidRPr="006C0298" w14:paraId="6657D093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859995D" w14:textId="77BB8B4E" w:rsidR="00C61EE2" w:rsidRPr="008772D5" w:rsidRDefault="00C61EE2" w:rsidP="00231ACA">
            <w:pPr>
              <w:rPr>
                <w:rFonts w:cs="Arial"/>
                <w:szCs w:val="20"/>
              </w:rPr>
            </w:pPr>
            <w:r w:rsidRPr="008772D5">
              <w:rPr>
                <w:rFonts w:cs="Arial"/>
                <w:szCs w:val="20"/>
              </w:rPr>
              <w:t>Package Name</w:t>
            </w:r>
          </w:p>
        </w:tc>
        <w:tc>
          <w:tcPr>
            <w:tcW w:w="6385" w:type="dxa"/>
          </w:tcPr>
          <w:p w14:paraId="105D4CCB" w14:textId="4A61E28E" w:rsidR="00C61EE2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ZPKG_</w:t>
            </w:r>
            <w:r w:rsidR="008F4BAA">
              <w:rPr>
                <w:rFonts w:cs="Arial"/>
                <w:szCs w:val="20"/>
              </w:rPr>
              <w:t>SALESORD</w:t>
            </w:r>
          </w:p>
        </w:tc>
      </w:tr>
      <w:tr w:rsidR="005B5C9D" w14:paraId="70FCBDC6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498E46E" w14:textId="33B4834A" w:rsidR="005B5C9D" w:rsidRPr="008772D5" w:rsidRDefault="005B5C9D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 xml:space="preserve">Transaction </w:t>
            </w:r>
            <w:r w:rsidR="006E3119">
              <w:rPr>
                <w:szCs w:val="20"/>
              </w:rPr>
              <w:t>C</w:t>
            </w:r>
            <w:r w:rsidR="006E3119" w:rsidRPr="008772D5">
              <w:rPr>
                <w:szCs w:val="20"/>
              </w:rPr>
              <w:t>ode (</w:t>
            </w:r>
            <w:r w:rsidR="00D75A7D" w:rsidRPr="008772D5">
              <w:rPr>
                <w:szCs w:val="20"/>
              </w:rPr>
              <w:t>if</w:t>
            </w:r>
            <w:r w:rsidRPr="008772D5">
              <w:rPr>
                <w:szCs w:val="20"/>
              </w:rPr>
              <w:t xml:space="preserve"> any)</w:t>
            </w:r>
          </w:p>
        </w:tc>
        <w:tc>
          <w:tcPr>
            <w:tcW w:w="6385" w:type="dxa"/>
          </w:tcPr>
          <w:p w14:paraId="487FFC3E" w14:textId="35108442" w:rsidR="005B5C9D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ZTC_</w:t>
            </w:r>
            <w:r w:rsidR="008F4BAA">
              <w:t>SALES</w:t>
            </w:r>
          </w:p>
        </w:tc>
      </w:tr>
      <w:tr w:rsidR="000402C1" w14:paraId="7AA284D4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81959A1" w14:textId="7796F253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Type of Requirement (New or Modification)</w:t>
            </w:r>
          </w:p>
        </w:tc>
        <w:tc>
          <w:tcPr>
            <w:tcW w:w="6385" w:type="dxa"/>
          </w:tcPr>
          <w:p w14:paraId="1F903734" w14:textId="166E97E5" w:rsidR="005D2379" w:rsidRDefault="008F4BAA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Modification</w:t>
            </w:r>
          </w:p>
        </w:tc>
      </w:tr>
      <w:tr w:rsidR="00C61EE2" w:rsidRPr="006C0298" w14:paraId="1343D955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47CEA909" w14:textId="417972F2" w:rsidR="005D2379" w:rsidRPr="008772D5" w:rsidRDefault="005D2379" w:rsidP="00231ACA">
            <w:pPr>
              <w:rPr>
                <w:rFonts w:cs="Arial"/>
                <w:szCs w:val="20"/>
              </w:rPr>
            </w:pPr>
            <w:r w:rsidRPr="008772D5">
              <w:rPr>
                <w:szCs w:val="20"/>
              </w:rPr>
              <w:t>Development Priority (High/Medium/Low)</w:t>
            </w:r>
          </w:p>
        </w:tc>
        <w:tc>
          <w:tcPr>
            <w:tcW w:w="6385" w:type="dxa"/>
          </w:tcPr>
          <w:p w14:paraId="5E378706" w14:textId="08759B11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Medium</w:t>
            </w:r>
          </w:p>
        </w:tc>
      </w:tr>
      <w:tr w:rsidR="009163ED" w:rsidRPr="006C0298" w14:paraId="617837D1" w14:textId="77777777" w:rsidTr="005D23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523D219" w14:textId="6FC05CAB" w:rsidR="009163ED" w:rsidRPr="008772D5" w:rsidRDefault="009163ED" w:rsidP="00231ACA">
            <w:pPr>
              <w:rPr>
                <w:szCs w:val="20"/>
              </w:rPr>
            </w:pPr>
            <w:r>
              <w:rPr>
                <w:szCs w:val="20"/>
              </w:rPr>
              <w:t>Functional consultant</w:t>
            </w:r>
          </w:p>
        </w:tc>
        <w:tc>
          <w:tcPr>
            <w:tcW w:w="6385" w:type="dxa"/>
          </w:tcPr>
          <w:p w14:paraId="5A3FED1C" w14:textId="777C4EDC" w:rsidR="009163ED" w:rsidRPr="006C0298" w:rsidRDefault="00EE1D0E" w:rsidP="00231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&lt;Name of the Functional Consultant&gt;</w:t>
            </w:r>
          </w:p>
        </w:tc>
      </w:tr>
      <w:tr w:rsidR="005D2379" w:rsidRPr="006C0298" w14:paraId="5A5A645F" w14:textId="77777777" w:rsidTr="005D23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3CB48CFA" w14:textId="0088E226" w:rsidR="005D2379" w:rsidRPr="008772D5" w:rsidRDefault="005D2379" w:rsidP="00231ACA">
            <w:pPr>
              <w:rPr>
                <w:szCs w:val="20"/>
              </w:rPr>
            </w:pPr>
            <w:r w:rsidRPr="008772D5">
              <w:rPr>
                <w:szCs w:val="20"/>
              </w:rPr>
              <w:t>Developer</w:t>
            </w:r>
          </w:p>
        </w:tc>
        <w:tc>
          <w:tcPr>
            <w:tcW w:w="6385" w:type="dxa"/>
          </w:tcPr>
          <w:p w14:paraId="75911833" w14:textId="11BC4EE7" w:rsidR="005D2379" w:rsidRPr="006C0298" w:rsidRDefault="00EE1D0E" w:rsidP="00231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Rahul Mehta</w:t>
            </w:r>
          </w:p>
        </w:tc>
      </w:tr>
    </w:tbl>
    <w:p w14:paraId="4D6019F9" w14:textId="77777777" w:rsidR="005D2379" w:rsidRPr="005D2379" w:rsidRDefault="005D2379" w:rsidP="005D2379"/>
    <w:p w14:paraId="6BA13EC6" w14:textId="77777777" w:rsidR="0041711F" w:rsidRPr="0041711F" w:rsidRDefault="0041711F" w:rsidP="0041711F"/>
    <w:p w14:paraId="7C5DFCAE" w14:textId="77777777" w:rsidR="00664D4B" w:rsidRPr="005D72C0" w:rsidRDefault="00664D4B" w:rsidP="005D72C0"/>
    <w:p w14:paraId="3CB39E84" w14:textId="77777777" w:rsidR="003554BE" w:rsidRPr="005D72C0" w:rsidRDefault="003554BE" w:rsidP="005D72C0"/>
    <w:p w14:paraId="40DC1A86" w14:textId="5BFA7044" w:rsidR="00D87F93" w:rsidRDefault="003554BE" w:rsidP="00E802F3">
      <w:pPr>
        <w:pStyle w:val="Heading1"/>
      </w:pPr>
      <w:r w:rsidRPr="005D72C0">
        <w:br w:type="page"/>
      </w:r>
      <w:r w:rsidR="00E802F3">
        <w:lastRenderedPageBreak/>
        <w:t>Logic</w:t>
      </w:r>
    </w:p>
    <w:p w14:paraId="4366C2F8" w14:textId="77777777" w:rsidR="00F9052E" w:rsidRDefault="00F9052E" w:rsidP="00F9052E">
      <w:pPr>
        <w:pStyle w:val="ListParagraph"/>
        <w:rPr>
          <w:iCs/>
          <w:color w:val="0000FF"/>
        </w:rPr>
      </w:pPr>
    </w:p>
    <w:p w14:paraId="4EC94D3B" w14:textId="4A19308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</w:t>
      </w:r>
      <w:r w:rsidRPr="0004575E">
        <w:rPr>
          <w:iCs/>
          <w:color w:val="000000" w:themeColor="text1"/>
          <w:sz w:val="22"/>
        </w:rPr>
        <w:t xml:space="preserve">VBELN) from VBAK table based upon creation date (ERDAT) and user </w:t>
      </w:r>
      <w:r w:rsidR="00F9052E" w:rsidRPr="0004575E">
        <w:rPr>
          <w:iCs/>
          <w:color w:val="000000" w:themeColor="text1"/>
          <w:sz w:val="22"/>
        </w:rPr>
        <w:t>name (</w:t>
      </w:r>
      <w:r w:rsidRPr="0004575E">
        <w:rPr>
          <w:iCs/>
          <w:color w:val="000000" w:themeColor="text1"/>
          <w:sz w:val="22"/>
        </w:rPr>
        <w:t>ERNAM).</w:t>
      </w:r>
    </w:p>
    <w:p w14:paraId="0D247507" w14:textId="01ACF1C2" w:rsidR="005A4DE6" w:rsidRPr="0004575E" w:rsidRDefault="005A4DE6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Fetch the sales document </w:t>
      </w:r>
      <w:r w:rsidR="00F9052E" w:rsidRPr="0004575E">
        <w:rPr>
          <w:iCs/>
          <w:color w:val="000000" w:themeColor="text1"/>
          <w:sz w:val="22"/>
        </w:rPr>
        <w:t>numbers (VBELN), Line-Item number (POSNR), Material Number (MATNR), Order Quantity (KWMENG), Unit of Measurement (VRKME) from</w:t>
      </w:r>
      <w:r w:rsidRPr="0004575E">
        <w:rPr>
          <w:iCs/>
          <w:color w:val="000000" w:themeColor="text1"/>
          <w:sz w:val="22"/>
        </w:rPr>
        <w:t xml:space="preserve"> VBAP table based upon the sales document numbers (VBELN) of first step.</w:t>
      </w:r>
    </w:p>
    <w:p w14:paraId="4C9A9B36" w14:textId="3925EACB" w:rsidR="005A4DE6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Fetch the Material number (MATNR) and Material Description (MAKTX) from MAKT table by passing the Material numbers (MATNR) of second step.</w:t>
      </w:r>
    </w:p>
    <w:p w14:paraId="3B9AADA0" w14:textId="45C6AEB4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Display the output in the form of ALV by using the Function Module – REUSE_ALV_GRID_DISPLAY.</w:t>
      </w:r>
    </w:p>
    <w:p w14:paraId="2DB289D2" w14:textId="5EC10A58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Create 2 buttons in the application toolbar of ALV by using PF-STATUS.</w:t>
      </w:r>
    </w:p>
    <w:p w14:paraId="34A16B11" w14:textId="4E68DC9F" w:rsidR="00F9052E" w:rsidRPr="0004575E" w:rsidRDefault="00F9052E" w:rsidP="00F9052E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>One button is used to display the output in Smartform and second button is used to display the output in the form of Adobe forms.</w:t>
      </w:r>
    </w:p>
    <w:p w14:paraId="6E13F4B7" w14:textId="36B36AB3" w:rsidR="00F9052E" w:rsidRPr="0004575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Create one smartform and pass the </w:t>
      </w:r>
      <w:r w:rsidR="00074A3F">
        <w:rPr>
          <w:iCs/>
          <w:color w:val="000000" w:themeColor="text1"/>
          <w:sz w:val="22"/>
        </w:rPr>
        <w:t xml:space="preserve">selected </w:t>
      </w:r>
      <w:r w:rsidRPr="0004575E">
        <w:rPr>
          <w:iCs/>
          <w:color w:val="000000" w:themeColor="text1"/>
          <w:sz w:val="22"/>
        </w:rPr>
        <w:t>data</w:t>
      </w:r>
      <w:r w:rsidR="00074A3F">
        <w:rPr>
          <w:iCs/>
          <w:color w:val="000000" w:themeColor="text1"/>
          <w:sz w:val="22"/>
        </w:rPr>
        <w:t>/all data</w:t>
      </w:r>
      <w:r w:rsidRPr="0004575E">
        <w:rPr>
          <w:iCs/>
          <w:color w:val="000000" w:themeColor="text1"/>
          <w:sz w:val="22"/>
        </w:rPr>
        <w:t xml:space="preserve"> of the report to the smartform.</w:t>
      </w:r>
    </w:p>
    <w:p w14:paraId="171F79D3" w14:textId="06460896" w:rsidR="00F9052E" w:rsidRDefault="00F9052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 w:rsidRPr="0004575E">
        <w:rPr>
          <w:iCs/>
          <w:color w:val="000000" w:themeColor="text1"/>
          <w:sz w:val="22"/>
        </w:rPr>
        <w:t xml:space="preserve">Create one Adobe form and pass the </w:t>
      </w:r>
      <w:r w:rsidR="00074A3F">
        <w:rPr>
          <w:iCs/>
          <w:color w:val="000000" w:themeColor="text1"/>
          <w:sz w:val="22"/>
        </w:rPr>
        <w:t xml:space="preserve">selected </w:t>
      </w:r>
      <w:r w:rsidR="00074A3F" w:rsidRPr="0004575E">
        <w:rPr>
          <w:iCs/>
          <w:color w:val="000000" w:themeColor="text1"/>
          <w:sz w:val="22"/>
        </w:rPr>
        <w:t>data</w:t>
      </w:r>
      <w:r w:rsidR="00074A3F">
        <w:rPr>
          <w:iCs/>
          <w:color w:val="000000" w:themeColor="text1"/>
          <w:sz w:val="22"/>
        </w:rPr>
        <w:t>/all data</w:t>
      </w:r>
      <w:r w:rsidRPr="0004575E">
        <w:rPr>
          <w:iCs/>
          <w:color w:val="000000" w:themeColor="text1"/>
          <w:sz w:val="22"/>
        </w:rPr>
        <w:t xml:space="preserve"> of the report to the Adobe Form.</w:t>
      </w:r>
    </w:p>
    <w:p w14:paraId="48BF5DB8" w14:textId="4CDC6770" w:rsidR="0004575E" w:rsidRPr="0004575E" w:rsidRDefault="0004575E" w:rsidP="005A4DE6">
      <w:pPr>
        <w:pStyle w:val="ListParagraph"/>
        <w:numPr>
          <w:ilvl w:val="0"/>
          <w:numId w:val="19"/>
        </w:numPr>
        <w:rPr>
          <w:iCs/>
          <w:color w:val="000000" w:themeColor="text1"/>
          <w:sz w:val="22"/>
        </w:rPr>
      </w:pPr>
      <w:r>
        <w:rPr>
          <w:iCs/>
          <w:color w:val="000000" w:themeColor="text1"/>
          <w:sz w:val="22"/>
        </w:rPr>
        <w:t>One Message Class needs to be created for providing the messages.</w:t>
      </w:r>
    </w:p>
    <w:p w14:paraId="5C28FFEF" w14:textId="77777777" w:rsidR="00C303D4" w:rsidRDefault="00C303D4" w:rsidP="00C303D4"/>
    <w:p w14:paraId="4604957B" w14:textId="37976858" w:rsidR="008319BE" w:rsidRPr="005166A2" w:rsidRDefault="008319BE" w:rsidP="005166A2"/>
    <w:sectPr w:rsidR="008319BE" w:rsidRPr="005166A2" w:rsidSect="004D71D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CDCE3" w14:textId="77777777" w:rsidR="00855A4B" w:rsidRDefault="00855A4B" w:rsidP="00CF0432">
      <w:pPr>
        <w:spacing w:after="0" w:line="240" w:lineRule="auto"/>
      </w:pPr>
      <w:r>
        <w:separator/>
      </w:r>
    </w:p>
  </w:endnote>
  <w:endnote w:type="continuationSeparator" w:id="0">
    <w:p w14:paraId="20EB3C02" w14:textId="77777777" w:rsidR="00855A4B" w:rsidRDefault="00855A4B" w:rsidP="00CF0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6B6B" w14:textId="12348FF3" w:rsidR="001262D1" w:rsidRDefault="00000000">
    <w:pPr>
      <w:pStyle w:val="Footer"/>
      <w:jc w:val="center"/>
    </w:pPr>
    <w:r>
      <w:pict w14:anchorId="05830EE2">
        <v:rect id="_x0000_i1025" style="width:0;height:1.5pt" o:hralign="center" o:hrstd="t" o:hr="t" fillcolor="#a0a0a0" stroked="f"/>
      </w:pict>
    </w:r>
  </w:p>
  <w:sdt>
    <w:sdtPr>
      <w:id w:val="26095343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F1AEA06" w14:textId="59326D85" w:rsidR="001262D1" w:rsidRDefault="001262D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CF4368" w14:textId="77777777" w:rsidR="001262D1" w:rsidRDefault="001262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2CBDC" w14:textId="77777777" w:rsidR="00855A4B" w:rsidRDefault="00855A4B" w:rsidP="00CF0432">
      <w:pPr>
        <w:spacing w:after="0" w:line="240" w:lineRule="auto"/>
      </w:pPr>
      <w:r>
        <w:separator/>
      </w:r>
    </w:p>
  </w:footnote>
  <w:footnote w:type="continuationSeparator" w:id="0">
    <w:p w14:paraId="49C2F705" w14:textId="77777777" w:rsidR="00855A4B" w:rsidRDefault="00855A4B" w:rsidP="00CF0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1B8EA" w14:textId="56894091" w:rsidR="001262D1" w:rsidRDefault="001262D1">
    <w:pPr>
      <w:rPr>
        <w:rFonts w:cs="Arial"/>
        <w:szCs w:val="18"/>
      </w:rPr>
    </w:pPr>
  </w:p>
  <w:p w14:paraId="5E582D57" w14:textId="77777777" w:rsidR="001262D1" w:rsidRPr="004D71D3" w:rsidRDefault="001262D1" w:rsidP="00A26B4D">
    <w:pPr>
      <w:rPr>
        <w:rFonts w:cs="Arial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B3205"/>
    <w:multiLevelType w:val="hybridMultilevel"/>
    <w:tmpl w:val="5E76504E"/>
    <w:lvl w:ilvl="0" w:tplc="21C4C70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B3A4D"/>
    <w:multiLevelType w:val="hybridMultilevel"/>
    <w:tmpl w:val="B950C2EC"/>
    <w:lvl w:ilvl="0" w:tplc="1744E0D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E4F4E"/>
    <w:multiLevelType w:val="multilevel"/>
    <w:tmpl w:val="2534A36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ascii="Arial" w:eastAsia="Times New Roman" w:hAnsi="Arial" w:cs="Arial" w:hint="default"/>
        <w:b/>
      </w:rPr>
    </w:lvl>
    <w:lvl w:ilvl="1">
      <w:start w:val="1"/>
      <w:numFmt w:val="decimal"/>
      <w:lvlText w:val="%1.%2"/>
      <w:lvlJc w:val="left"/>
      <w:pPr>
        <w:tabs>
          <w:tab w:val="num" w:pos="3366"/>
        </w:tabs>
        <w:ind w:left="336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4F52488"/>
    <w:multiLevelType w:val="hybridMultilevel"/>
    <w:tmpl w:val="C1008E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91F34"/>
    <w:multiLevelType w:val="multilevel"/>
    <w:tmpl w:val="9E12C5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D5C00E0"/>
    <w:multiLevelType w:val="hybridMultilevel"/>
    <w:tmpl w:val="6B7AA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E4558B"/>
    <w:multiLevelType w:val="hybridMultilevel"/>
    <w:tmpl w:val="AE600A6C"/>
    <w:lvl w:ilvl="0" w:tplc="04090001">
      <w:start w:val="1"/>
      <w:numFmt w:val="bullet"/>
      <w:lvlText w:val=""/>
      <w:lvlJc w:val="left"/>
      <w:pPr>
        <w:tabs>
          <w:tab w:val="num" w:pos="560"/>
        </w:tabs>
        <w:ind w:left="560" w:hanging="360"/>
      </w:pPr>
      <w:rPr>
        <w:rFonts w:ascii="Symbol" w:hAnsi="Symbo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-160"/>
        </w:tabs>
        <w:ind w:left="-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60"/>
        </w:tabs>
        <w:ind w:left="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0"/>
        </w:tabs>
        <w:ind w:left="1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0"/>
        </w:tabs>
        <w:ind w:left="20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0"/>
        </w:tabs>
        <w:ind w:left="3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0"/>
        </w:tabs>
        <w:ind w:left="41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0"/>
        </w:tabs>
        <w:ind w:left="4880" w:hanging="360"/>
      </w:pPr>
      <w:rPr>
        <w:rFonts w:ascii="Wingdings" w:hAnsi="Wingdings" w:hint="default"/>
      </w:rPr>
    </w:lvl>
  </w:abstractNum>
  <w:abstractNum w:abstractNumId="7" w15:restartNumberingAfterBreak="0">
    <w:nsid w:val="1FC207E6"/>
    <w:multiLevelType w:val="multilevel"/>
    <w:tmpl w:val="5FCC985E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60" w:hanging="360"/>
      </w:pPr>
      <w:rPr>
        <w:rFonts w:hint="default"/>
        <w:b/>
        <w:i w:val="0"/>
        <w:sz w:val="22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450" w:hanging="360"/>
      </w:pPr>
      <w:rPr>
        <w:rFonts w:hint="default"/>
        <w:b/>
        <w:i w:val="0"/>
        <w:color w:val="auto"/>
        <w:sz w:val="20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360" w:hanging="360"/>
      </w:pPr>
      <w:rPr>
        <w:rFonts w:hint="default"/>
        <w:b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23B7625C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bCs/>
        <w:i/>
        <w:iCs/>
        <w:color w:val="0070C0"/>
        <w:sz w:val="36"/>
      </w:r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62229E4"/>
    <w:multiLevelType w:val="multilevel"/>
    <w:tmpl w:val="0AC8E50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 Bold" w:hAnsi="Arial Bold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1164B86"/>
    <w:multiLevelType w:val="hybridMultilevel"/>
    <w:tmpl w:val="25908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DE1862"/>
    <w:multiLevelType w:val="hybridMultilevel"/>
    <w:tmpl w:val="16144524"/>
    <w:lvl w:ilvl="0" w:tplc="D03C49A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73B84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648573D"/>
    <w:multiLevelType w:val="hybridMultilevel"/>
    <w:tmpl w:val="2480AEFC"/>
    <w:lvl w:ilvl="0" w:tplc="C5F8454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EB152B"/>
    <w:multiLevelType w:val="multilevel"/>
    <w:tmpl w:val="5E7650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1223"/>
    <w:multiLevelType w:val="hybridMultilevel"/>
    <w:tmpl w:val="E94A6BD8"/>
    <w:lvl w:ilvl="0" w:tplc="B780261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745A9"/>
    <w:multiLevelType w:val="multilevel"/>
    <w:tmpl w:val="0D327B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952417">
    <w:abstractNumId w:val="6"/>
  </w:num>
  <w:num w:numId="2" w16cid:durableId="1718773212">
    <w:abstractNumId w:val="11"/>
  </w:num>
  <w:num w:numId="3" w16cid:durableId="258954222">
    <w:abstractNumId w:val="0"/>
  </w:num>
  <w:num w:numId="4" w16cid:durableId="2112357848">
    <w:abstractNumId w:val="14"/>
  </w:num>
  <w:num w:numId="5" w16cid:durableId="1923368125">
    <w:abstractNumId w:val="13"/>
  </w:num>
  <w:num w:numId="6" w16cid:durableId="1691494770">
    <w:abstractNumId w:val="15"/>
  </w:num>
  <w:num w:numId="7" w16cid:durableId="158619492">
    <w:abstractNumId w:val="1"/>
  </w:num>
  <w:num w:numId="8" w16cid:durableId="1800686193">
    <w:abstractNumId w:val="4"/>
  </w:num>
  <w:num w:numId="9" w16cid:durableId="1698772795">
    <w:abstractNumId w:val="16"/>
  </w:num>
  <w:num w:numId="10" w16cid:durableId="1397974085">
    <w:abstractNumId w:val="7"/>
  </w:num>
  <w:num w:numId="11" w16cid:durableId="3630901">
    <w:abstractNumId w:val="7"/>
  </w:num>
  <w:num w:numId="12" w16cid:durableId="580677285">
    <w:abstractNumId w:val="9"/>
  </w:num>
  <w:num w:numId="13" w16cid:durableId="264846246">
    <w:abstractNumId w:val="8"/>
  </w:num>
  <w:num w:numId="14" w16cid:durableId="1100952005">
    <w:abstractNumId w:val="2"/>
  </w:num>
  <w:num w:numId="15" w16cid:durableId="1198832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825221">
    <w:abstractNumId w:val="12"/>
  </w:num>
  <w:num w:numId="17" w16cid:durableId="1590456214">
    <w:abstractNumId w:val="10"/>
  </w:num>
  <w:num w:numId="18" w16cid:durableId="745684976">
    <w:abstractNumId w:val="5"/>
  </w:num>
  <w:num w:numId="19" w16cid:durableId="4970397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A2"/>
    <w:rsid w:val="0000375A"/>
    <w:rsid w:val="000142BC"/>
    <w:rsid w:val="00021018"/>
    <w:rsid w:val="000236D0"/>
    <w:rsid w:val="00031188"/>
    <w:rsid w:val="00032131"/>
    <w:rsid w:val="00033EDD"/>
    <w:rsid w:val="000402C1"/>
    <w:rsid w:val="000408CE"/>
    <w:rsid w:val="0004575E"/>
    <w:rsid w:val="00074A3F"/>
    <w:rsid w:val="000767DD"/>
    <w:rsid w:val="00081727"/>
    <w:rsid w:val="00082899"/>
    <w:rsid w:val="00083920"/>
    <w:rsid w:val="00091D88"/>
    <w:rsid w:val="00092854"/>
    <w:rsid w:val="000930D5"/>
    <w:rsid w:val="00095E0F"/>
    <w:rsid w:val="00097983"/>
    <w:rsid w:val="000A1113"/>
    <w:rsid w:val="000A4E2D"/>
    <w:rsid w:val="000A56C2"/>
    <w:rsid w:val="000B5988"/>
    <w:rsid w:val="000C013A"/>
    <w:rsid w:val="000C4D66"/>
    <w:rsid w:val="000D52F7"/>
    <w:rsid w:val="000D564E"/>
    <w:rsid w:val="000E4EEE"/>
    <w:rsid w:val="00101C60"/>
    <w:rsid w:val="001056E2"/>
    <w:rsid w:val="00106EC8"/>
    <w:rsid w:val="00110F7A"/>
    <w:rsid w:val="00122DCB"/>
    <w:rsid w:val="00122E10"/>
    <w:rsid w:val="00124045"/>
    <w:rsid w:val="00124FB7"/>
    <w:rsid w:val="001262D1"/>
    <w:rsid w:val="00146CF6"/>
    <w:rsid w:val="00164A6F"/>
    <w:rsid w:val="00172962"/>
    <w:rsid w:val="0018248F"/>
    <w:rsid w:val="00193E80"/>
    <w:rsid w:val="001A618B"/>
    <w:rsid w:val="001B0C92"/>
    <w:rsid w:val="001B4087"/>
    <w:rsid w:val="001C0B6B"/>
    <w:rsid w:val="001D3E37"/>
    <w:rsid w:val="00201690"/>
    <w:rsid w:val="00226EFC"/>
    <w:rsid w:val="002312E1"/>
    <w:rsid w:val="0023206C"/>
    <w:rsid w:val="002346D4"/>
    <w:rsid w:val="0023596B"/>
    <w:rsid w:val="0025205D"/>
    <w:rsid w:val="0027374C"/>
    <w:rsid w:val="00273812"/>
    <w:rsid w:val="00284F96"/>
    <w:rsid w:val="002B2955"/>
    <w:rsid w:val="002C6B98"/>
    <w:rsid w:val="002D766D"/>
    <w:rsid w:val="002E04A0"/>
    <w:rsid w:val="002F1672"/>
    <w:rsid w:val="002F41CD"/>
    <w:rsid w:val="00302C0D"/>
    <w:rsid w:val="003063EF"/>
    <w:rsid w:val="00317016"/>
    <w:rsid w:val="00323976"/>
    <w:rsid w:val="00324C4E"/>
    <w:rsid w:val="0035470C"/>
    <w:rsid w:val="003554BE"/>
    <w:rsid w:val="003557C8"/>
    <w:rsid w:val="00362FC8"/>
    <w:rsid w:val="003667C8"/>
    <w:rsid w:val="003710F4"/>
    <w:rsid w:val="003726BC"/>
    <w:rsid w:val="00374689"/>
    <w:rsid w:val="0037502D"/>
    <w:rsid w:val="00375162"/>
    <w:rsid w:val="00376758"/>
    <w:rsid w:val="00384958"/>
    <w:rsid w:val="003911C4"/>
    <w:rsid w:val="003974FC"/>
    <w:rsid w:val="003A0141"/>
    <w:rsid w:val="003A5ADA"/>
    <w:rsid w:val="003C0709"/>
    <w:rsid w:val="003C3D2A"/>
    <w:rsid w:val="003C3FB5"/>
    <w:rsid w:val="003D2E30"/>
    <w:rsid w:val="003D5B56"/>
    <w:rsid w:val="003E409E"/>
    <w:rsid w:val="003F3C97"/>
    <w:rsid w:val="003F706E"/>
    <w:rsid w:val="0040363A"/>
    <w:rsid w:val="00405B68"/>
    <w:rsid w:val="004156B4"/>
    <w:rsid w:val="0041711F"/>
    <w:rsid w:val="0042607B"/>
    <w:rsid w:val="00426236"/>
    <w:rsid w:val="00426F17"/>
    <w:rsid w:val="004351C8"/>
    <w:rsid w:val="00463C98"/>
    <w:rsid w:val="00466A88"/>
    <w:rsid w:val="00474541"/>
    <w:rsid w:val="00475C03"/>
    <w:rsid w:val="0047616F"/>
    <w:rsid w:val="00476616"/>
    <w:rsid w:val="00481E0A"/>
    <w:rsid w:val="00483211"/>
    <w:rsid w:val="00486468"/>
    <w:rsid w:val="004A3CD9"/>
    <w:rsid w:val="004B5614"/>
    <w:rsid w:val="004C2E34"/>
    <w:rsid w:val="004C3276"/>
    <w:rsid w:val="004C32E2"/>
    <w:rsid w:val="004C5D2B"/>
    <w:rsid w:val="004C75C3"/>
    <w:rsid w:val="004D4321"/>
    <w:rsid w:val="004D71D3"/>
    <w:rsid w:val="004E2BEF"/>
    <w:rsid w:val="004E7B1F"/>
    <w:rsid w:val="004F0F28"/>
    <w:rsid w:val="005030B1"/>
    <w:rsid w:val="00503477"/>
    <w:rsid w:val="00515EE6"/>
    <w:rsid w:val="005161FA"/>
    <w:rsid w:val="005166A2"/>
    <w:rsid w:val="00527809"/>
    <w:rsid w:val="00540199"/>
    <w:rsid w:val="00544E47"/>
    <w:rsid w:val="00545A28"/>
    <w:rsid w:val="00551373"/>
    <w:rsid w:val="00554083"/>
    <w:rsid w:val="005576FB"/>
    <w:rsid w:val="005600D9"/>
    <w:rsid w:val="005643E2"/>
    <w:rsid w:val="00565341"/>
    <w:rsid w:val="00570C4B"/>
    <w:rsid w:val="005743DF"/>
    <w:rsid w:val="00582805"/>
    <w:rsid w:val="0059083A"/>
    <w:rsid w:val="00595E32"/>
    <w:rsid w:val="005A4DE6"/>
    <w:rsid w:val="005A6DFE"/>
    <w:rsid w:val="005B1B78"/>
    <w:rsid w:val="005B5322"/>
    <w:rsid w:val="005B5C9D"/>
    <w:rsid w:val="005D2379"/>
    <w:rsid w:val="005D3CCB"/>
    <w:rsid w:val="005D72C0"/>
    <w:rsid w:val="005D76F2"/>
    <w:rsid w:val="005E217D"/>
    <w:rsid w:val="005E2632"/>
    <w:rsid w:val="005F35B0"/>
    <w:rsid w:val="005F6F97"/>
    <w:rsid w:val="005F778D"/>
    <w:rsid w:val="00603BA5"/>
    <w:rsid w:val="00606138"/>
    <w:rsid w:val="00614912"/>
    <w:rsid w:val="00616E62"/>
    <w:rsid w:val="006367ED"/>
    <w:rsid w:val="0064107E"/>
    <w:rsid w:val="006468F1"/>
    <w:rsid w:val="006530CF"/>
    <w:rsid w:val="00660748"/>
    <w:rsid w:val="00663BAF"/>
    <w:rsid w:val="00664D4B"/>
    <w:rsid w:val="0067236F"/>
    <w:rsid w:val="00672EA9"/>
    <w:rsid w:val="00675A7B"/>
    <w:rsid w:val="00675F45"/>
    <w:rsid w:val="0068122B"/>
    <w:rsid w:val="0068567A"/>
    <w:rsid w:val="0069329B"/>
    <w:rsid w:val="006953DA"/>
    <w:rsid w:val="00695867"/>
    <w:rsid w:val="00696E24"/>
    <w:rsid w:val="006A0DE8"/>
    <w:rsid w:val="006A2DFF"/>
    <w:rsid w:val="006C2CEE"/>
    <w:rsid w:val="006C594D"/>
    <w:rsid w:val="006D47EB"/>
    <w:rsid w:val="006D5984"/>
    <w:rsid w:val="006E2637"/>
    <w:rsid w:val="006E3119"/>
    <w:rsid w:val="0070405F"/>
    <w:rsid w:val="00706448"/>
    <w:rsid w:val="00717BF6"/>
    <w:rsid w:val="007206C8"/>
    <w:rsid w:val="0072097A"/>
    <w:rsid w:val="00724185"/>
    <w:rsid w:val="00734A5A"/>
    <w:rsid w:val="00736073"/>
    <w:rsid w:val="00736432"/>
    <w:rsid w:val="00736F16"/>
    <w:rsid w:val="00747A27"/>
    <w:rsid w:val="00750F55"/>
    <w:rsid w:val="00754350"/>
    <w:rsid w:val="00761721"/>
    <w:rsid w:val="0077623E"/>
    <w:rsid w:val="00796403"/>
    <w:rsid w:val="007A0E87"/>
    <w:rsid w:val="007A7FA3"/>
    <w:rsid w:val="007B0C6F"/>
    <w:rsid w:val="007B5790"/>
    <w:rsid w:val="007B6968"/>
    <w:rsid w:val="007B6E07"/>
    <w:rsid w:val="007C1052"/>
    <w:rsid w:val="007C33D0"/>
    <w:rsid w:val="007D28BA"/>
    <w:rsid w:val="007E33D9"/>
    <w:rsid w:val="007F4A76"/>
    <w:rsid w:val="0080709D"/>
    <w:rsid w:val="00813B62"/>
    <w:rsid w:val="008216F0"/>
    <w:rsid w:val="00821963"/>
    <w:rsid w:val="00825052"/>
    <w:rsid w:val="008319BE"/>
    <w:rsid w:val="008334D3"/>
    <w:rsid w:val="00833CCF"/>
    <w:rsid w:val="0083721A"/>
    <w:rsid w:val="00850FF0"/>
    <w:rsid w:val="0085325C"/>
    <w:rsid w:val="008556E8"/>
    <w:rsid w:val="00855A4B"/>
    <w:rsid w:val="00856769"/>
    <w:rsid w:val="00856EE9"/>
    <w:rsid w:val="008578F7"/>
    <w:rsid w:val="00863122"/>
    <w:rsid w:val="00872F93"/>
    <w:rsid w:val="00875642"/>
    <w:rsid w:val="00875D8F"/>
    <w:rsid w:val="008772D5"/>
    <w:rsid w:val="0088300C"/>
    <w:rsid w:val="008844DD"/>
    <w:rsid w:val="008860B2"/>
    <w:rsid w:val="008861CB"/>
    <w:rsid w:val="0088700D"/>
    <w:rsid w:val="0089367A"/>
    <w:rsid w:val="008938DF"/>
    <w:rsid w:val="008A08C9"/>
    <w:rsid w:val="008A572A"/>
    <w:rsid w:val="008A6728"/>
    <w:rsid w:val="008D7987"/>
    <w:rsid w:val="008E52C7"/>
    <w:rsid w:val="008F4BAA"/>
    <w:rsid w:val="0091436F"/>
    <w:rsid w:val="009163ED"/>
    <w:rsid w:val="00937C26"/>
    <w:rsid w:val="00944E7B"/>
    <w:rsid w:val="00946BAE"/>
    <w:rsid w:val="00947654"/>
    <w:rsid w:val="009556D2"/>
    <w:rsid w:val="00956EF4"/>
    <w:rsid w:val="00962BE1"/>
    <w:rsid w:val="00966166"/>
    <w:rsid w:val="00975C82"/>
    <w:rsid w:val="00981301"/>
    <w:rsid w:val="00994060"/>
    <w:rsid w:val="00995437"/>
    <w:rsid w:val="00997820"/>
    <w:rsid w:val="009A5A3A"/>
    <w:rsid w:val="009B3C0C"/>
    <w:rsid w:val="009C01B0"/>
    <w:rsid w:val="009C19C8"/>
    <w:rsid w:val="009D1DA8"/>
    <w:rsid w:val="009D3A3D"/>
    <w:rsid w:val="009E0736"/>
    <w:rsid w:val="009E337C"/>
    <w:rsid w:val="009E73CE"/>
    <w:rsid w:val="009F054E"/>
    <w:rsid w:val="00A028D9"/>
    <w:rsid w:val="00A05E07"/>
    <w:rsid w:val="00A12C0E"/>
    <w:rsid w:val="00A167EC"/>
    <w:rsid w:val="00A22EE6"/>
    <w:rsid w:val="00A26B4D"/>
    <w:rsid w:val="00A4263D"/>
    <w:rsid w:val="00A46B7B"/>
    <w:rsid w:val="00A515E3"/>
    <w:rsid w:val="00A54883"/>
    <w:rsid w:val="00A56BFF"/>
    <w:rsid w:val="00A61090"/>
    <w:rsid w:val="00A65B44"/>
    <w:rsid w:val="00A6747B"/>
    <w:rsid w:val="00A707E7"/>
    <w:rsid w:val="00A75D28"/>
    <w:rsid w:val="00A77819"/>
    <w:rsid w:val="00A81EBE"/>
    <w:rsid w:val="00A82345"/>
    <w:rsid w:val="00A84FEB"/>
    <w:rsid w:val="00A91D9D"/>
    <w:rsid w:val="00A95CAD"/>
    <w:rsid w:val="00AA2680"/>
    <w:rsid w:val="00AA6725"/>
    <w:rsid w:val="00AB01B9"/>
    <w:rsid w:val="00AC1EC7"/>
    <w:rsid w:val="00AC2803"/>
    <w:rsid w:val="00AC4471"/>
    <w:rsid w:val="00AD092C"/>
    <w:rsid w:val="00AD0E37"/>
    <w:rsid w:val="00AD1A74"/>
    <w:rsid w:val="00AD7D28"/>
    <w:rsid w:val="00AE16C2"/>
    <w:rsid w:val="00AE1B67"/>
    <w:rsid w:val="00AE349F"/>
    <w:rsid w:val="00AE3B7C"/>
    <w:rsid w:val="00AF1944"/>
    <w:rsid w:val="00B17305"/>
    <w:rsid w:val="00B31809"/>
    <w:rsid w:val="00B319BF"/>
    <w:rsid w:val="00B345D7"/>
    <w:rsid w:val="00B41AC9"/>
    <w:rsid w:val="00B42E98"/>
    <w:rsid w:val="00B505B8"/>
    <w:rsid w:val="00B524E7"/>
    <w:rsid w:val="00B6407A"/>
    <w:rsid w:val="00B7234A"/>
    <w:rsid w:val="00B75266"/>
    <w:rsid w:val="00B7595A"/>
    <w:rsid w:val="00B75B1E"/>
    <w:rsid w:val="00B82D68"/>
    <w:rsid w:val="00B82DCB"/>
    <w:rsid w:val="00B861F8"/>
    <w:rsid w:val="00B91C35"/>
    <w:rsid w:val="00B93D12"/>
    <w:rsid w:val="00B94CAC"/>
    <w:rsid w:val="00BA3083"/>
    <w:rsid w:val="00BB08A8"/>
    <w:rsid w:val="00BB1DD2"/>
    <w:rsid w:val="00BC313B"/>
    <w:rsid w:val="00BC529A"/>
    <w:rsid w:val="00BC54C2"/>
    <w:rsid w:val="00BC6F6A"/>
    <w:rsid w:val="00BD708C"/>
    <w:rsid w:val="00BE2D9D"/>
    <w:rsid w:val="00BE3482"/>
    <w:rsid w:val="00BE6CA9"/>
    <w:rsid w:val="00BF0CAF"/>
    <w:rsid w:val="00BF35B7"/>
    <w:rsid w:val="00BF42B3"/>
    <w:rsid w:val="00C0073F"/>
    <w:rsid w:val="00C00880"/>
    <w:rsid w:val="00C05E14"/>
    <w:rsid w:val="00C22D51"/>
    <w:rsid w:val="00C24C0B"/>
    <w:rsid w:val="00C25877"/>
    <w:rsid w:val="00C27845"/>
    <w:rsid w:val="00C30226"/>
    <w:rsid w:val="00C303D4"/>
    <w:rsid w:val="00C320E3"/>
    <w:rsid w:val="00C34B5B"/>
    <w:rsid w:val="00C46964"/>
    <w:rsid w:val="00C52144"/>
    <w:rsid w:val="00C61EE2"/>
    <w:rsid w:val="00C625C0"/>
    <w:rsid w:val="00C656B8"/>
    <w:rsid w:val="00C65FCE"/>
    <w:rsid w:val="00C75667"/>
    <w:rsid w:val="00C80998"/>
    <w:rsid w:val="00C84BB9"/>
    <w:rsid w:val="00C85E4C"/>
    <w:rsid w:val="00C91489"/>
    <w:rsid w:val="00C94136"/>
    <w:rsid w:val="00CA4452"/>
    <w:rsid w:val="00CA4D93"/>
    <w:rsid w:val="00CB044A"/>
    <w:rsid w:val="00CC373D"/>
    <w:rsid w:val="00CC5A92"/>
    <w:rsid w:val="00CD232C"/>
    <w:rsid w:val="00CE17E3"/>
    <w:rsid w:val="00CF0432"/>
    <w:rsid w:val="00CF466A"/>
    <w:rsid w:val="00CF7700"/>
    <w:rsid w:val="00D037E3"/>
    <w:rsid w:val="00D05893"/>
    <w:rsid w:val="00D066ED"/>
    <w:rsid w:val="00D16011"/>
    <w:rsid w:val="00D2006E"/>
    <w:rsid w:val="00D30993"/>
    <w:rsid w:val="00D3461B"/>
    <w:rsid w:val="00D356F7"/>
    <w:rsid w:val="00D418CD"/>
    <w:rsid w:val="00D47555"/>
    <w:rsid w:val="00D52AE4"/>
    <w:rsid w:val="00D65169"/>
    <w:rsid w:val="00D709A2"/>
    <w:rsid w:val="00D74786"/>
    <w:rsid w:val="00D75A7D"/>
    <w:rsid w:val="00D84E54"/>
    <w:rsid w:val="00D85A89"/>
    <w:rsid w:val="00D87F93"/>
    <w:rsid w:val="00D92489"/>
    <w:rsid w:val="00D93C53"/>
    <w:rsid w:val="00D96425"/>
    <w:rsid w:val="00DA1906"/>
    <w:rsid w:val="00DA2713"/>
    <w:rsid w:val="00DA532F"/>
    <w:rsid w:val="00DC169B"/>
    <w:rsid w:val="00DC7E6D"/>
    <w:rsid w:val="00DD010A"/>
    <w:rsid w:val="00DD013F"/>
    <w:rsid w:val="00DD4128"/>
    <w:rsid w:val="00DD4388"/>
    <w:rsid w:val="00DD4EE4"/>
    <w:rsid w:val="00DD6351"/>
    <w:rsid w:val="00DD6719"/>
    <w:rsid w:val="00E00588"/>
    <w:rsid w:val="00E02549"/>
    <w:rsid w:val="00E02AFE"/>
    <w:rsid w:val="00E067B9"/>
    <w:rsid w:val="00E11EC1"/>
    <w:rsid w:val="00E221EC"/>
    <w:rsid w:val="00E236C3"/>
    <w:rsid w:val="00E269C8"/>
    <w:rsid w:val="00E33F67"/>
    <w:rsid w:val="00E361DB"/>
    <w:rsid w:val="00E43D81"/>
    <w:rsid w:val="00E46A2D"/>
    <w:rsid w:val="00E55BED"/>
    <w:rsid w:val="00E604CD"/>
    <w:rsid w:val="00E802F3"/>
    <w:rsid w:val="00E83B6D"/>
    <w:rsid w:val="00E97C01"/>
    <w:rsid w:val="00EA5152"/>
    <w:rsid w:val="00EB1BCD"/>
    <w:rsid w:val="00EB6B2F"/>
    <w:rsid w:val="00EC2D05"/>
    <w:rsid w:val="00EC6A02"/>
    <w:rsid w:val="00ED1A99"/>
    <w:rsid w:val="00ED67C2"/>
    <w:rsid w:val="00EE1D0E"/>
    <w:rsid w:val="00EE6A00"/>
    <w:rsid w:val="00EE7D16"/>
    <w:rsid w:val="00EF44C0"/>
    <w:rsid w:val="00F04CEE"/>
    <w:rsid w:val="00F069C2"/>
    <w:rsid w:val="00F11EEF"/>
    <w:rsid w:val="00F12A68"/>
    <w:rsid w:val="00F15551"/>
    <w:rsid w:val="00F21510"/>
    <w:rsid w:val="00F253F3"/>
    <w:rsid w:val="00F25EB8"/>
    <w:rsid w:val="00F442B1"/>
    <w:rsid w:val="00F45B49"/>
    <w:rsid w:val="00F55B89"/>
    <w:rsid w:val="00F56352"/>
    <w:rsid w:val="00F60C76"/>
    <w:rsid w:val="00F73232"/>
    <w:rsid w:val="00F75DAC"/>
    <w:rsid w:val="00F77B69"/>
    <w:rsid w:val="00F81A53"/>
    <w:rsid w:val="00F83F4D"/>
    <w:rsid w:val="00F87BC8"/>
    <w:rsid w:val="00F9052E"/>
    <w:rsid w:val="00F95E0D"/>
    <w:rsid w:val="00F95F93"/>
    <w:rsid w:val="00FA38BC"/>
    <w:rsid w:val="00FA787E"/>
    <w:rsid w:val="00FB3B92"/>
    <w:rsid w:val="00FB464E"/>
    <w:rsid w:val="00FC0DFD"/>
    <w:rsid w:val="00FC402F"/>
    <w:rsid w:val="00FC59BB"/>
    <w:rsid w:val="00FE2C3A"/>
    <w:rsid w:val="00FE41C0"/>
    <w:rsid w:val="00FF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10021"/>
  <w15:chartTrackingRefBased/>
  <w15:docId w15:val="{F93038BD-BA46-4FFC-B96D-764AE238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D6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qFormat/>
    <w:rsid w:val="00706448"/>
    <w:pPr>
      <w:keepNext/>
      <w:keepLines/>
      <w:numPr>
        <w:numId w:val="11"/>
      </w:numPr>
      <w:spacing w:before="240" w:after="0" w:line="36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489"/>
    <w:pPr>
      <w:keepNext/>
      <w:keepLines/>
      <w:numPr>
        <w:ilvl w:val="1"/>
        <w:numId w:val="11"/>
      </w:numPr>
      <w:spacing w:before="40" w:after="0" w:line="240" w:lineRule="auto"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6BC"/>
    <w:pPr>
      <w:keepNext/>
      <w:keepLines/>
      <w:numPr>
        <w:ilvl w:val="2"/>
        <w:numId w:val="11"/>
      </w:numPr>
      <w:spacing w:before="40" w:after="0"/>
      <w:ind w:left="36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0709D"/>
    <w:pPr>
      <w:keepNext/>
      <w:keepLines/>
      <w:numPr>
        <w:ilvl w:val="3"/>
        <w:numId w:val="1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80709D"/>
    <w:pPr>
      <w:keepNext/>
      <w:keepLines/>
      <w:numPr>
        <w:ilvl w:val="4"/>
        <w:numId w:val="11"/>
      </w:numPr>
      <w:spacing w:before="40" w:after="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F0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432"/>
  </w:style>
  <w:style w:type="table" w:styleId="TableGrid">
    <w:name w:val="Table Grid"/>
    <w:basedOn w:val="TableNormal"/>
    <w:rsid w:val="004D7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MPageTitle">
    <w:name w:val="TDM Page Title"/>
    <w:basedOn w:val="Normal"/>
    <w:qFormat/>
    <w:rsid w:val="00C75667"/>
    <w:pPr>
      <w:spacing w:line="360" w:lineRule="auto"/>
    </w:pPr>
    <w:rPr>
      <w:rFonts w:cs="Arial"/>
      <w:b/>
      <w:sz w:val="28"/>
      <w:szCs w:val="28"/>
    </w:rPr>
  </w:style>
  <w:style w:type="character" w:customStyle="1" w:styleId="Heading1Char">
    <w:name w:val="Heading 1 Char"/>
    <w:basedOn w:val="DefaultParagraphFont"/>
    <w:link w:val="Heading1"/>
    <w:rsid w:val="0040363A"/>
    <w:rPr>
      <w:rFonts w:ascii="Arial" w:eastAsiaTheme="majorEastAsia" w:hAnsi="Arial" w:cstheme="majorBidi"/>
      <w:b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33F67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9C01B0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3726BC"/>
    <w:rPr>
      <w:rFonts w:ascii="Arial" w:eastAsiaTheme="majorEastAsia" w:hAnsi="Arial" w:cstheme="majorBidi"/>
      <w:b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92489"/>
    <w:rPr>
      <w:rFonts w:ascii="Arial" w:eastAsiaTheme="majorEastAsia" w:hAnsi="Arial" w:cstheme="majorBidi"/>
      <w:b/>
      <w:szCs w:val="26"/>
    </w:rPr>
  </w:style>
  <w:style w:type="character" w:styleId="Hyperlink">
    <w:name w:val="Hyperlink"/>
    <w:basedOn w:val="DefaultParagraphFont"/>
    <w:uiPriority w:val="99"/>
    <w:unhideWhenUsed/>
    <w:rsid w:val="004C5D2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0709D"/>
    <w:rPr>
      <w:rFonts w:ascii="Arial" w:eastAsiaTheme="majorEastAsia" w:hAnsi="Arial" w:cstheme="majorBidi"/>
      <w:b/>
      <w:iCs/>
      <w:sz w:val="20"/>
    </w:rPr>
  </w:style>
  <w:style w:type="paragraph" w:customStyle="1" w:styleId="TDMTitlePage">
    <w:name w:val="TDM Title Page"/>
    <w:basedOn w:val="Normal"/>
    <w:qFormat/>
    <w:rsid w:val="00B345D7"/>
    <w:pPr>
      <w:spacing w:line="480" w:lineRule="auto"/>
      <w:ind w:left="360"/>
      <w:contextualSpacing/>
    </w:pPr>
    <w:rPr>
      <w:b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80709D"/>
    <w:rPr>
      <w:rFonts w:ascii="Arial" w:eastAsiaTheme="majorEastAsia" w:hAnsi="Arial" w:cstheme="majorBidi"/>
      <w:b/>
      <w:sz w:val="20"/>
    </w:rPr>
  </w:style>
  <w:style w:type="paragraph" w:styleId="Caption">
    <w:name w:val="caption"/>
    <w:basedOn w:val="Normal"/>
    <w:next w:val="Normal"/>
    <w:uiPriority w:val="35"/>
    <w:unhideWhenUsed/>
    <w:qFormat/>
    <w:rsid w:val="00B82D68"/>
    <w:pPr>
      <w:spacing w:after="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Heading">
    <w:name w:val="Table Heading"/>
    <w:basedOn w:val="Normal"/>
    <w:rsid w:val="005B53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eastAsia="Times New Roman" w:cs="Times New Roman"/>
      <w:b/>
      <w:szCs w:val="20"/>
      <w:lang w:eastAsia="fr-FR"/>
    </w:rPr>
  </w:style>
  <w:style w:type="table" w:styleId="GridTable4-Accent5">
    <w:name w:val="Grid Table 4 Accent 5"/>
    <w:basedOn w:val="TableNormal"/>
    <w:uiPriority w:val="49"/>
    <w:rsid w:val="00D87F9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91C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C3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C3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C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C35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1C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1C3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0C4D66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F253F3"/>
    <w:pPr>
      <w:spacing w:after="100"/>
      <w:ind w:left="400"/>
    </w:pPr>
  </w:style>
  <w:style w:type="paragraph" w:styleId="Header">
    <w:name w:val="header"/>
    <w:basedOn w:val="Normal"/>
    <w:link w:val="HeaderChar"/>
    <w:unhideWhenUsed/>
    <w:rsid w:val="00DA2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2713"/>
    <w:rPr>
      <w:rFonts w:ascii="Arial" w:hAnsi="Arial"/>
      <w:sz w:val="20"/>
    </w:rPr>
  </w:style>
  <w:style w:type="paragraph" w:customStyle="1" w:styleId="DocumentTitle2">
    <w:name w:val="Document Title 2"/>
    <w:basedOn w:val="Normal"/>
    <w:autoRedefine/>
    <w:rsid w:val="00DC169B"/>
    <w:pPr>
      <w:spacing w:after="0" w:line="360" w:lineRule="auto"/>
      <w:jc w:val="center"/>
    </w:pPr>
    <w:rPr>
      <w:rFonts w:eastAsia="Times New Roman" w:cs="Arial"/>
      <w:b/>
      <w:szCs w:val="20"/>
      <w:lang w:eastAsia="zh-CN"/>
    </w:rPr>
  </w:style>
  <w:style w:type="paragraph" w:styleId="Title">
    <w:name w:val="Title"/>
    <w:aliases w:val="ASAPTitle,pTitle"/>
    <w:basedOn w:val="Normal"/>
    <w:link w:val="TitleChar"/>
    <w:qFormat/>
    <w:rsid w:val="00DC169B"/>
    <w:pPr>
      <w:spacing w:after="0" w:line="240" w:lineRule="auto"/>
      <w:jc w:val="center"/>
    </w:pPr>
    <w:rPr>
      <w:rFonts w:ascii="Arial Narrow" w:eastAsia="Times New Roman" w:hAnsi="Arial Narrow" w:cs="Times New Roman"/>
      <w:sz w:val="40"/>
      <w:szCs w:val="24"/>
      <w:u w:val="double"/>
    </w:rPr>
  </w:style>
  <w:style w:type="character" w:customStyle="1" w:styleId="TitleChar">
    <w:name w:val="Title Char"/>
    <w:aliases w:val="ASAPTitle Char,pTitle Char"/>
    <w:basedOn w:val="DefaultParagraphFont"/>
    <w:link w:val="Title"/>
    <w:rsid w:val="00DC169B"/>
    <w:rPr>
      <w:rFonts w:ascii="Arial Narrow" w:eastAsia="Times New Roman" w:hAnsi="Arial Narrow" w:cs="Times New Roman"/>
      <w:sz w:val="40"/>
      <w:szCs w:val="24"/>
      <w:u w:val="double"/>
    </w:rPr>
  </w:style>
  <w:style w:type="table" w:styleId="GridTable4-Accent1">
    <w:name w:val="Grid Table 4 Accent 1"/>
    <w:basedOn w:val="TableNormal"/>
    <w:uiPriority w:val="49"/>
    <w:rsid w:val="00872F9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hetan\Data\Jo%20Ann\SAP\EWM%20Implementation\Templates\tcs_tdm_software_development_technical_specification_sap_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eamLead xmlns="d196a22f-0c7f-4169-bc64-0c3a594bf7ab">
      <UserInfo>
        <DisplayName/>
        <AccountId xsi:nil="true"/>
        <AccountType/>
      </UserInfo>
    </TeamLead>
    <_Flow_SignoffStatus xmlns="d196a22f-0c7f-4169-bc64-0c3a594bf7ab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53AE55E96B14CB27C385DC63695C5" ma:contentTypeVersion="14" ma:contentTypeDescription="Create a new document." ma:contentTypeScope="" ma:versionID="5c20b6bf18147f1c18865d3a7dc3512e">
  <xsd:schema xmlns:xsd="http://www.w3.org/2001/XMLSchema" xmlns:xs="http://www.w3.org/2001/XMLSchema" xmlns:p="http://schemas.microsoft.com/office/2006/metadata/properties" xmlns:ns2="d196a22f-0c7f-4169-bc64-0c3a594bf7ab" xmlns:ns3="9991cda3-a023-44a6-88d0-7c5e999a6d9d" targetNamespace="http://schemas.microsoft.com/office/2006/metadata/properties" ma:root="true" ma:fieldsID="bcbe6f2a46b6394181dd89def4b3ef98" ns2:_="" ns3:_="">
    <xsd:import namespace="d196a22f-0c7f-4169-bc64-0c3a594bf7ab"/>
    <xsd:import namespace="9991cda3-a023-44a6-88d0-7c5e999a6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TeamLead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6a22f-0c7f-4169-bc64-0c3a594bf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TeamLead" ma:index="10" nillable="true" ma:displayName="Team Lead" ma:format="Dropdown" ma:list="UserInfo" ma:SharePointGroup="0" ma:internalName="Team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Flow_SignoffStatus" ma:index="11" nillable="true" ma:displayName="Sign-off status" ma:internalName="Sign_x002d_off_x0020_status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91cda3-a023-44a6-88d0-7c5e999a6d9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1CABFA-6332-4804-BA74-9031623ED1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2156B6-2BBA-4F84-B864-296E590D7F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18B776-BAC9-4DAE-914E-7F4E5A781B4A}">
  <ds:schemaRefs>
    <ds:schemaRef ds:uri="http://schemas.microsoft.com/office/2006/metadata/properties"/>
    <ds:schemaRef ds:uri="d196a22f-0c7f-4169-bc64-0c3a594bf7ab"/>
  </ds:schemaRefs>
</ds:datastoreItem>
</file>

<file path=customXml/itemProps4.xml><?xml version="1.0" encoding="utf-8"?>
<ds:datastoreItem xmlns:ds="http://schemas.openxmlformats.org/officeDocument/2006/customXml" ds:itemID="{AECA5071-6615-4E33-A1D2-6FD1C3FE63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6a22f-0c7f-4169-bc64-0c3a594bf7ab"/>
    <ds:schemaRef ds:uri="9991cda3-a023-44a6-88d0-7c5e999a6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tcs_tdm_software_development_technical_specification_sap_t</Template>
  <TotalTime>226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Gangasani</dc:creator>
  <cp:keywords/>
  <dc:description/>
  <cp:lastModifiedBy>Rahul Mehta</cp:lastModifiedBy>
  <cp:revision>50</cp:revision>
  <dcterms:created xsi:type="dcterms:W3CDTF">2021-02-10T06:45:00Z</dcterms:created>
  <dcterms:modified xsi:type="dcterms:W3CDTF">2023-09-09T19:19:00Z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0x010100EEB53AE55E96B14CB27C385DC63695C5</vt:lpwstr>
  </property>
</Properties>
</file>