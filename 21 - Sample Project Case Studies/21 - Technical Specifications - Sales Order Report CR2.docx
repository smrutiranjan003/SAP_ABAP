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BE28" w14:textId="77777777" w:rsidR="002346D4" w:rsidRDefault="002346D4"/>
    <w:p w14:paraId="241F737B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B843C53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15FB04B5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2878CFD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E8AF2E7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4C984348" w14:textId="5538C92F" w:rsidR="00DC169B" w:rsidRPr="004917A6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  <w:r>
        <w:rPr>
          <w:rFonts w:ascii="Arial Bold" w:eastAsia="Times New Roman" w:hAnsi="Arial Bold"/>
          <w:b/>
          <w:sz w:val="32"/>
          <w:szCs w:val="32"/>
        </w:rPr>
        <w:t>Technical Specification Document</w:t>
      </w:r>
    </w:p>
    <w:p w14:paraId="2776FD3E" w14:textId="77777777" w:rsidR="00CF0432" w:rsidRDefault="00CF0432"/>
    <w:p w14:paraId="1ADDFEFB" w14:textId="77777777" w:rsidR="00CF0432" w:rsidRDefault="00CF0432"/>
    <w:p w14:paraId="44FA8272" w14:textId="52F93AB8" w:rsidR="000A4E2D" w:rsidRPr="00EE1D0E" w:rsidRDefault="00DC169B" w:rsidP="00EE1D0E">
      <w:r>
        <w:br w:type="page"/>
      </w:r>
    </w:p>
    <w:p w14:paraId="6603A2F0" w14:textId="22E0A45E" w:rsidR="000A4E2D" w:rsidRDefault="000A4E2D" w:rsidP="001262D1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60830C43" w14:textId="5BADB4A2" w:rsidR="009B3C0C" w:rsidRDefault="0041711F" w:rsidP="00C52144">
      <w:pPr>
        <w:pStyle w:val="Heading1"/>
      </w:pPr>
      <w:bookmarkStart w:id="0" w:name="_Toc69878020"/>
      <w:r>
        <w:t>Overview</w:t>
      </w:r>
      <w:bookmarkEnd w:id="0"/>
    </w:p>
    <w:p w14:paraId="4F1FD33F" w14:textId="12F7F434" w:rsidR="005D2379" w:rsidRDefault="005D2379" w:rsidP="005D2379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5D2379" w:rsidRPr="006B4A8B" w14:paraId="3DFE40CD" w14:textId="77777777" w:rsidTr="00405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AD1504D" w14:textId="085697B5" w:rsidR="005D2379" w:rsidRPr="006B4A8B" w:rsidRDefault="005D2379" w:rsidP="00231ACA">
            <w:pPr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lang w:val="en-GB"/>
              </w:rPr>
              <w:t>Title</w:t>
            </w:r>
          </w:p>
        </w:tc>
        <w:tc>
          <w:tcPr>
            <w:tcW w:w="6385" w:type="dxa"/>
          </w:tcPr>
          <w:p w14:paraId="4B029AED" w14:textId="624DD818" w:rsidR="005D2379" w:rsidRPr="006B4A8B" w:rsidRDefault="005D2379" w:rsidP="00231A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lang w:val="en-GB"/>
              </w:rPr>
              <w:t>Description</w:t>
            </w:r>
          </w:p>
        </w:tc>
      </w:tr>
      <w:tr w:rsidR="00097983" w:rsidRPr="006C0298" w14:paraId="724F45C4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F196977" w14:textId="66A61B9F" w:rsidR="00097983" w:rsidRPr="008772D5" w:rsidRDefault="00097983" w:rsidP="00231ACA">
            <w:pPr>
              <w:rPr>
                <w:rFonts w:cs="Arial"/>
                <w:szCs w:val="20"/>
              </w:rPr>
            </w:pPr>
            <w:r w:rsidRPr="008772D5">
              <w:rPr>
                <w:szCs w:val="20"/>
              </w:rPr>
              <w:t>Object Type (Report, Interface, Enhancement etc.)</w:t>
            </w:r>
          </w:p>
        </w:tc>
        <w:tc>
          <w:tcPr>
            <w:tcW w:w="6385" w:type="dxa"/>
          </w:tcPr>
          <w:p w14:paraId="5CEFB067" w14:textId="691EB9E4" w:rsidR="00097983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Report</w:t>
            </w:r>
          </w:p>
        </w:tc>
      </w:tr>
      <w:tr w:rsidR="005D2379" w:rsidRPr="006C0298" w14:paraId="43310254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E08D5FB" w14:textId="6926E04C" w:rsidR="005D2379" w:rsidRPr="008772D5" w:rsidRDefault="005D2379" w:rsidP="00231ACA">
            <w:pPr>
              <w:rPr>
                <w:rFonts w:cs="Arial"/>
                <w:szCs w:val="20"/>
              </w:rPr>
            </w:pPr>
            <w:r w:rsidRPr="008772D5">
              <w:rPr>
                <w:rFonts w:cs="Arial"/>
                <w:szCs w:val="20"/>
              </w:rPr>
              <w:t>Object Name</w:t>
            </w:r>
          </w:p>
        </w:tc>
        <w:tc>
          <w:tcPr>
            <w:tcW w:w="6385" w:type="dxa"/>
          </w:tcPr>
          <w:p w14:paraId="1405F266" w14:textId="3FD180A9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ZPRG_</w:t>
            </w:r>
            <w:r w:rsidR="008F4BAA">
              <w:rPr>
                <w:rFonts w:cs="Arial"/>
                <w:szCs w:val="20"/>
              </w:rPr>
              <w:t>SALESORD</w:t>
            </w:r>
          </w:p>
        </w:tc>
      </w:tr>
      <w:tr w:rsidR="00C61EE2" w:rsidRPr="006C0298" w14:paraId="6657D093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859995D" w14:textId="77BB8B4E" w:rsidR="00C61EE2" w:rsidRPr="008772D5" w:rsidRDefault="00C61EE2" w:rsidP="00231ACA">
            <w:pPr>
              <w:rPr>
                <w:rFonts w:cs="Arial"/>
                <w:szCs w:val="20"/>
              </w:rPr>
            </w:pPr>
            <w:r w:rsidRPr="008772D5">
              <w:rPr>
                <w:rFonts w:cs="Arial"/>
                <w:szCs w:val="20"/>
              </w:rPr>
              <w:t>Package Name</w:t>
            </w:r>
          </w:p>
        </w:tc>
        <w:tc>
          <w:tcPr>
            <w:tcW w:w="6385" w:type="dxa"/>
          </w:tcPr>
          <w:p w14:paraId="105D4CCB" w14:textId="4A61E28E" w:rsidR="00C61EE2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ZPKG_</w:t>
            </w:r>
            <w:r w:rsidR="008F4BAA">
              <w:rPr>
                <w:rFonts w:cs="Arial"/>
                <w:szCs w:val="20"/>
              </w:rPr>
              <w:t>SALESORD</w:t>
            </w:r>
          </w:p>
        </w:tc>
      </w:tr>
      <w:tr w:rsidR="005B5C9D" w14:paraId="70FCBDC6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498E46E" w14:textId="33B4834A" w:rsidR="005B5C9D" w:rsidRPr="008772D5" w:rsidRDefault="005B5C9D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 xml:space="preserve">Transaction </w:t>
            </w:r>
            <w:r w:rsidR="006E3119">
              <w:rPr>
                <w:szCs w:val="20"/>
              </w:rPr>
              <w:t>C</w:t>
            </w:r>
            <w:r w:rsidR="006E3119" w:rsidRPr="008772D5">
              <w:rPr>
                <w:szCs w:val="20"/>
              </w:rPr>
              <w:t>ode (</w:t>
            </w:r>
            <w:r w:rsidR="00D75A7D" w:rsidRPr="008772D5">
              <w:rPr>
                <w:szCs w:val="20"/>
              </w:rPr>
              <w:t>if</w:t>
            </w:r>
            <w:r w:rsidRPr="008772D5">
              <w:rPr>
                <w:szCs w:val="20"/>
              </w:rPr>
              <w:t xml:space="preserve"> any)</w:t>
            </w:r>
          </w:p>
        </w:tc>
        <w:tc>
          <w:tcPr>
            <w:tcW w:w="6385" w:type="dxa"/>
          </w:tcPr>
          <w:p w14:paraId="487FFC3E" w14:textId="35108442" w:rsidR="005B5C9D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ZTC_</w:t>
            </w:r>
            <w:r w:rsidR="008F4BAA">
              <w:t>SALES</w:t>
            </w:r>
          </w:p>
        </w:tc>
      </w:tr>
      <w:tr w:rsidR="000402C1" w14:paraId="7AA284D4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81959A1" w14:textId="7796F253" w:rsidR="005D2379" w:rsidRPr="008772D5" w:rsidRDefault="005D2379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>Type of Requirement (New or Modification)</w:t>
            </w:r>
          </w:p>
        </w:tc>
        <w:tc>
          <w:tcPr>
            <w:tcW w:w="6385" w:type="dxa"/>
          </w:tcPr>
          <w:p w14:paraId="1F903734" w14:textId="166E97E5" w:rsidR="005D2379" w:rsidRDefault="008F4BAA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Modification</w:t>
            </w:r>
          </w:p>
        </w:tc>
      </w:tr>
      <w:tr w:rsidR="00C61EE2" w:rsidRPr="006C0298" w14:paraId="1343D955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7CEA909" w14:textId="417972F2" w:rsidR="005D2379" w:rsidRPr="008772D5" w:rsidRDefault="005D2379" w:rsidP="00231ACA">
            <w:pPr>
              <w:rPr>
                <w:rFonts w:cs="Arial"/>
                <w:szCs w:val="20"/>
              </w:rPr>
            </w:pPr>
            <w:r w:rsidRPr="008772D5">
              <w:rPr>
                <w:szCs w:val="20"/>
              </w:rPr>
              <w:t>Development Priority (High/Medium/Low)</w:t>
            </w:r>
          </w:p>
        </w:tc>
        <w:tc>
          <w:tcPr>
            <w:tcW w:w="6385" w:type="dxa"/>
          </w:tcPr>
          <w:p w14:paraId="5E378706" w14:textId="08759B11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</w:tc>
      </w:tr>
      <w:tr w:rsidR="009163ED" w:rsidRPr="006C0298" w14:paraId="617837D1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523D219" w14:textId="6FC05CAB" w:rsidR="009163ED" w:rsidRPr="008772D5" w:rsidRDefault="009163ED" w:rsidP="00231ACA">
            <w:pPr>
              <w:rPr>
                <w:szCs w:val="20"/>
              </w:rPr>
            </w:pPr>
            <w:r>
              <w:rPr>
                <w:szCs w:val="20"/>
              </w:rPr>
              <w:t>Functional consultant</w:t>
            </w:r>
          </w:p>
        </w:tc>
        <w:tc>
          <w:tcPr>
            <w:tcW w:w="6385" w:type="dxa"/>
          </w:tcPr>
          <w:p w14:paraId="5A3FED1C" w14:textId="777C4EDC" w:rsidR="009163ED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&lt;Name of the Functional Consultant&gt;</w:t>
            </w:r>
          </w:p>
        </w:tc>
      </w:tr>
      <w:tr w:rsidR="005D2379" w:rsidRPr="006C0298" w14:paraId="5A5A645F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CB48CFA" w14:textId="0088E226" w:rsidR="005D2379" w:rsidRPr="008772D5" w:rsidRDefault="005D2379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>Developer</w:t>
            </w:r>
          </w:p>
        </w:tc>
        <w:tc>
          <w:tcPr>
            <w:tcW w:w="6385" w:type="dxa"/>
          </w:tcPr>
          <w:p w14:paraId="75911833" w14:textId="11BC4EE7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Rahul Mehta</w:t>
            </w:r>
          </w:p>
        </w:tc>
      </w:tr>
    </w:tbl>
    <w:p w14:paraId="4D6019F9" w14:textId="77777777" w:rsidR="005D2379" w:rsidRPr="005D2379" w:rsidRDefault="005D2379" w:rsidP="005D2379"/>
    <w:p w14:paraId="6BA13EC6" w14:textId="77777777" w:rsidR="0041711F" w:rsidRPr="0041711F" w:rsidRDefault="0041711F" w:rsidP="0041711F"/>
    <w:p w14:paraId="7C5DFCAE" w14:textId="77777777" w:rsidR="00664D4B" w:rsidRPr="005D72C0" w:rsidRDefault="00664D4B" w:rsidP="005D72C0"/>
    <w:p w14:paraId="3CB39E84" w14:textId="77777777" w:rsidR="003554BE" w:rsidRPr="005D72C0" w:rsidRDefault="003554BE" w:rsidP="005D72C0"/>
    <w:p w14:paraId="40DC1A86" w14:textId="5BFA7044" w:rsidR="00D87F93" w:rsidRDefault="003554BE" w:rsidP="00E802F3">
      <w:pPr>
        <w:pStyle w:val="Heading1"/>
      </w:pPr>
      <w:r w:rsidRPr="005D72C0">
        <w:br w:type="page"/>
      </w:r>
      <w:r w:rsidR="00E802F3">
        <w:lastRenderedPageBreak/>
        <w:t>Logic</w:t>
      </w:r>
    </w:p>
    <w:p w14:paraId="4366C2F8" w14:textId="77777777" w:rsidR="00F9052E" w:rsidRDefault="00F9052E" w:rsidP="00F9052E">
      <w:pPr>
        <w:pStyle w:val="ListParagraph"/>
        <w:rPr>
          <w:iCs/>
          <w:color w:val="0000FF"/>
        </w:rPr>
      </w:pPr>
    </w:p>
    <w:p w14:paraId="4EC94D3B" w14:textId="4A193082" w:rsidR="005A4DE6" w:rsidRPr="0004575E" w:rsidRDefault="005A4DE6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Fetch the sales document </w:t>
      </w:r>
      <w:r w:rsidR="00F9052E" w:rsidRPr="0004575E">
        <w:rPr>
          <w:iCs/>
          <w:color w:val="000000" w:themeColor="text1"/>
          <w:sz w:val="22"/>
        </w:rPr>
        <w:t>numbers (</w:t>
      </w:r>
      <w:r w:rsidRPr="0004575E">
        <w:rPr>
          <w:iCs/>
          <w:color w:val="000000" w:themeColor="text1"/>
          <w:sz w:val="22"/>
        </w:rPr>
        <w:t xml:space="preserve">VBELN) from VBAK table based upon creation date (ERDAT) and user </w:t>
      </w:r>
      <w:r w:rsidR="00F9052E" w:rsidRPr="0004575E">
        <w:rPr>
          <w:iCs/>
          <w:color w:val="000000" w:themeColor="text1"/>
          <w:sz w:val="22"/>
        </w:rPr>
        <w:t>name (</w:t>
      </w:r>
      <w:r w:rsidRPr="0004575E">
        <w:rPr>
          <w:iCs/>
          <w:color w:val="000000" w:themeColor="text1"/>
          <w:sz w:val="22"/>
        </w:rPr>
        <w:t>ERNAM).</w:t>
      </w:r>
    </w:p>
    <w:p w14:paraId="0D247507" w14:textId="01ACF1C2" w:rsidR="005A4DE6" w:rsidRPr="0004575E" w:rsidRDefault="005A4DE6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Fetch the sales document </w:t>
      </w:r>
      <w:r w:rsidR="00F9052E" w:rsidRPr="0004575E">
        <w:rPr>
          <w:iCs/>
          <w:color w:val="000000" w:themeColor="text1"/>
          <w:sz w:val="22"/>
        </w:rPr>
        <w:t>numbers (VBELN), Line-Item number (POSNR), Material Number (MATNR), Order Quantity (KWMENG), Unit of Measurement (VRKME) from</w:t>
      </w:r>
      <w:r w:rsidRPr="0004575E">
        <w:rPr>
          <w:iCs/>
          <w:color w:val="000000" w:themeColor="text1"/>
          <w:sz w:val="22"/>
        </w:rPr>
        <w:t xml:space="preserve"> VBAP table based upon the sales document numbers (VBELN) of first step.</w:t>
      </w:r>
    </w:p>
    <w:p w14:paraId="4C9A9B36" w14:textId="3925EACB" w:rsidR="005A4DE6" w:rsidRPr="0004575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Fetch the Material number (MATNR) and Material Description (MAKTX) from MAKT table by passing the Material numbers (MATNR) of second step.</w:t>
      </w:r>
    </w:p>
    <w:p w14:paraId="3B9AADA0" w14:textId="45C6AEB4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Display the output in the form of ALV by using the Function Module – REUSE_ALV_GRID_DISPLAY.</w:t>
      </w:r>
    </w:p>
    <w:p w14:paraId="2DB289D2" w14:textId="5EC10A58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Create 2 buttons in the application toolbar of ALV by using PF-STATUS.</w:t>
      </w:r>
    </w:p>
    <w:p w14:paraId="34A16B11" w14:textId="4E68DC9F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One button is used to display the output in Smartform and second button is used to display the output in the form of Adobe forms.</w:t>
      </w:r>
    </w:p>
    <w:p w14:paraId="6E13F4B7" w14:textId="36B36AB3" w:rsidR="00F9052E" w:rsidRPr="0004575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Create one smartform and pass the </w:t>
      </w:r>
      <w:r w:rsidR="00074A3F">
        <w:rPr>
          <w:iCs/>
          <w:color w:val="000000" w:themeColor="text1"/>
          <w:sz w:val="22"/>
        </w:rPr>
        <w:t xml:space="preserve">selected </w:t>
      </w:r>
      <w:r w:rsidRPr="0004575E">
        <w:rPr>
          <w:iCs/>
          <w:color w:val="000000" w:themeColor="text1"/>
          <w:sz w:val="22"/>
        </w:rPr>
        <w:t>data</w:t>
      </w:r>
      <w:r w:rsidR="00074A3F">
        <w:rPr>
          <w:iCs/>
          <w:color w:val="000000" w:themeColor="text1"/>
          <w:sz w:val="22"/>
        </w:rPr>
        <w:t>/all data</w:t>
      </w:r>
      <w:r w:rsidRPr="0004575E">
        <w:rPr>
          <w:iCs/>
          <w:color w:val="000000" w:themeColor="text1"/>
          <w:sz w:val="22"/>
        </w:rPr>
        <w:t xml:space="preserve"> of the report to the smartform.</w:t>
      </w:r>
    </w:p>
    <w:p w14:paraId="171F79D3" w14:textId="06460896" w:rsidR="00F9052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Create one Adobe form and pass the </w:t>
      </w:r>
      <w:r w:rsidR="00074A3F">
        <w:rPr>
          <w:iCs/>
          <w:color w:val="000000" w:themeColor="text1"/>
          <w:sz w:val="22"/>
        </w:rPr>
        <w:t xml:space="preserve">selected </w:t>
      </w:r>
      <w:r w:rsidR="00074A3F" w:rsidRPr="0004575E">
        <w:rPr>
          <w:iCs/>
          <w:color w:val="000000" w:themeColor="text1"/>
          <w:sz w:val="22"/>
        </w:rPr>
        <w:t>data</w:t>
      </w:r>
      <w:r w:rsidR="00074A3F">
        <w:rPr>
          <w:iCs/>
          <w:color w:val="000000" w:themeColor="text1"/>
          <w:sz w:val="22"/>
        </w:rPr>
        <w:t>/all data</w:t>
      </w:r>
      <w:r w:rsidRPr="0004575E">
        <w:rPr>
          <w:iCs/>
          <w:color w:val="000000" w:themeColor="text1"/>
          <w:sz w:val="22"/>
        </w:rPr>
        <w:t xml:space="preserve"> of the report to the Adobe Form.</w:t>
      </w:r>
    </w:p>
    <w:p w14:paraId="48BF5DB8" w14:textId="4CDC6770" w:rsidR="0004575E" w:rsidRDefault="0004575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>
        <w:rPr>
          <w:iCs/>
          <w:color w:val="000000" w:themeColor="text1"/>
          <w:sz w:val="22"/>
        </w:rPr>
        <w:t>One Message Class needs to be created for providing the messages.</w:t>
      </w:r>
    </w:p>
    <w:p w14:paraId="33CBD10A" w14:textId="4CA73AF2" w:rsidR="006D7F0C" w:rsidRPr="0004575E" w:rsidRDefault="006D7F0C" w:rsidP="006D7F0C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>
        <w:rPr>
          <w:iCs/>
          <w:color w:val="000000" w:themeColor="text1"/>
          <w:sz w:val="22"/>
        </w:rPr>
        <w:t xml:space="preserve">Create one additional </w:t>
      </w:r>
      <w:r w:rsidR="00707D65">
        <w:rPr>
          <w:iCs/>
          <w:color w:val="000000" w:themeColor="text1"/>
          <w:sz w:val="22"/>
        </w:rPr>
        <w:t>button (Invalidate)</w:t>
      </w:r>
      <w:r>
        <w:rPr>
          <w:iCs/>
          <w:color w:val="000000" w:themeColor="text1"/>
          <w:sz w:val="22"/>
        </w:rPr>
        <w:t xml:space="preserve"> in the </w:t>
      </w:r>
      <w:r w:rsidRPr="0004575E">
        <w:rPr>
          <w:iCs/>
          <w:color w:val="000000" w:themeColor="text1"/>
          <w:sz w:val="22"/>
        </w:rPr>
        <w:t>application toolbar of ALV by using PF-STATUS.</w:t>
      </w:r>
    </w:p>
    <w:p w14:paraId="173D55F8" w14:textId="016B5CD6" w:rsidR="006D7F0C" w:rsidRPr="0004575E" w:rsidRDefault="00B00E05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>
        <w:rPr>
          <w:iCs/>
          <w:color w:val="000000" w:themeColor="text1"/>
          <w:sz w:val="22"/>
        </w:rPr>
        <w:t xml:space="preserve">Create one custom table </w:t>
      </w:r>
      <w:r w:rsidR="00707D65">
        <w:rPr>
          <w:iCs/>
          <w:color w:val="000000" w:themeColor="text1"/>
          <w:sz w:val="22"/>
        </w:rPr>
        <w:t xml:space="preserve">to store the invalidate line items which is </w:t>
      </w:r>
      <w:r>
        <w:rPr>
          <w:iCs/>
          <w:color w:val="000000" w:themeColor="text1"/>
          <w:sz w:val="22"/>
        </w:rPr>
        <w:t xml:space="preserve">having 5 columns - Sales document </w:t>
      </w:r>
      <w:r w:rsidR="00707D65">
        <w:rPr>
          <w:iCs/>
          <w:color w:val="000000" w:themeColor="text1"/>
          <w:sz w:val="22"/>
        </w:rPr>
        <w:t>number (</w:t>
      </w:r>
      <w:r>
        <w:rPr>
          <w:iCs/>
          <w:color w:val="000000" w:themeColor="text1"/>
          <w:sz w:val="22"/>
        </w:rPr>
        <w:t>VBAK-VBELN</w:t>
      </w:r>
      <w:r w:rsidR="00707D65">
        <w:rPr>
          <w:iCs/>
          <w:color w:val="000000" w:themeColor="text1"/>
          <w:sz w:val="22"/>
        </w:rPr>
        <w:t>),</w:t>
      </w:r>
      <w:r>
        <w:rPr>
          <w:iCs/>
          <w:color w:val="000000" w:themeColor="text1"/>
          <w:sz w:val="22"/>
        </w:rPr>
        <w:t xml:space="preserve"> </w:t>
      </w:r>
      <w:r w:rsidR="00707D65">
        <w:rPr>
          <w:iCs/>
          <w:color w:val="000000" w:themeColor="text1"/>
          <w:sz w:val="22"/>
        </w:rPr>
        <w:t>Line-Item</w:t>
      </w:r>
      <w:r>
        <w:rPr>
          <w:iCs/>
          <w:color w:val="000000" w:themeColor="text1"/>
          <w:sz w:val="22"/>
        </w:rPr>
        <w:t xml:space="preserve"> </w:t>
      </w:r>
      <w:r w:rsidR="006F50D1">
        <w:rPr>
          <w:iCs/>
          <w:color w:val="000000" w:themeColor="text1"/>
          <w:sz w:val="22"/>
        </w:rPr>
        <w:t>n</w:t>
      </w:r>
      <w:r w:rsidR="00707D65">
        <w:rPr>
          <w:iCs/>
          <w:color w:val="000000" w:themeColor="text1"/>
          <w:sz w:val="22"/>
        </w:rPr>
        <w:t>umber (VBAP</w:t>
      </w:r>
      <w:r>
        <w:rPr>
          <w:iCs/>
          <w:color w:val="000000" w:themeColor="text1"/>
          <w:sz w:val="22"/>
        </w:rPr>
        <w:t>-POSNR</w:t>
      </w:r>
      <w:r w:rsidR="00707D65">
        <w:rPr>
          <w:iCs/>
          <w:color w:val="000000" w:themeColor="text1"/>
          <w:sz w:val="22"/>
        </w:rPr>
        <w:t>),</w:t>
      </w:r>
      <w:r>
        <w:rPr>
          <w:iCs/>
          <w:color w:val="000000" w:themeColor="text1"/>
          <w:sz w:val="22"/>
        </w:rPr>
        <w:t xml:space="preserve"> System date, System time, System user.</w:t>
      </w:r>
    </w:p>
    <w:p w14:paraId="5C28FFEF" w14:textId="77777777" w:rsidR="00C303D4" w:rsidRDefault="00C303D4" w:rsidP="00C303D4"/>
    <w:p w14:paraId="4604957B" w14:textId="37976858" w:rsidR="008319BE" w:rsidRPr="005166A2" w:rsidRDefault="008319BE" w:rsidP="005166A2"/>
    <w:sectPr w:rsidR="008319BE" w:rsidRPr="005166A2" w:rsidSect="004D71D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3740A" w14:textId="77777777" w:rsidR="003873A4" w:rsidRDefault="003873A4" w:rsidP="00CF0432">
      <w:pPr>
        <w:spacing w:after="0" w:line="240" w:lineRule="auto"/>
      </w:pPr>
      <w:r>
        <w:separator/>
      </w:r>
    </w:p>
  </w:endnote>
  <w:endnote w:type="continuationSeparator" w:id="0">
    <w:p w14:paraId="15F226CD" w14:textId="77777777" w:rsidR="003873A4" w:rsidRDefault="003873A4" w:rsidP="00CF0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6B6B" w14:textId="12348FF3" w:rsidR="001262D1" w:rsidRDefault="00000000">
    <w:pPr>
      <w:pStyle w:val="Footer"/>
      <w:jc w:val="center"/>
    </w:pPr>
    <w:r>
      <w:pict w14:anchorId="05830EE2">
        <v:rect id="_x0000_i1025" style="width:0;height:1.5pt" o:hralign="center" o:hrstd="t" o:hr="t" fillcolor="#a0a0a0" stroked="f"/>
      </w:pict>
    </w:r>
  </w:p>
  <w:sdt>
    <w:sdtPr>
      <w:id w:val="2609534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F1AEA06" w14:textId="59326D85" w:rsidR="001262D1" w:rsidRDefault="001262D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CF4368" w14:textId="77777777" w:rsidR="001262D1" w:rsidRDefault="00126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5527" w14:textId="77777777" w:rsidR="003873A4" w:rsidRDefault="003873A4" w:rsidP="00CF0432">
      <w:pPr>
        <w:spacing w:after="0" w:line="240" w:lineRule="auto"/>
      </w:pPr>
      <w:r>
        <w:separator/>
      </w:r>
    </w:p>
  </w:footnote>
  <w:footnote w:type="continuationSeparator" w:id="0">
    <w:p w14:paraId="3CA4280F" w14:textId="77777777" w:rsidR="003873A4" w:rsidRDefault="003873A4" w:rsidP="00CF0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1B8EA" w14:textId="56894091" w:rsidR="001262D1" w:rsidRDefault="001262D1">
    <w:pPr>
      <w:rPr>
        <w:rFonts w:cs="Arial"/>
        <w:szCs w:val="18"/>
      </w:rPr>
    </w:pPr>
  </w:p>
  <w:p w14:paraId="5E582D57" w14:textId="77777777" w:rsidR="001262D1" w:rsidRPr="004D71D3" w:rsidRDefault="001262D1" w:rsidP="00A26B4D">
    <w:pPr>
      <w:rPr>
        <w:rFonts w:cs="Arial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205"/>
    <w:multiLevelType w:val="hybridMultilevel"/>
    <w:tmpl w:val="5E76504E"/>
    <w:lvl w:ilvl="0" w:tplc="21C4C70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B3A4D"/>
    <w:multiLevelType w:val="hybridMultilevel"/>
    <w:tmpl w:val="B950C2EC"/>
    <w:lvl w:ilvl="0" w:tplc="1744E0D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E4F4E"/>
    <w:multiLevelType w:val="multilevel"/>
    <w:tmpl w:val="2534A36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eastAsia="Times New Roman" w:hAnsi="Arial" w:cs="Arial" w:hint="default"/>
        <w:b/>
      </w:rPr>
    </w:lvl>
    <w:lvl w:ilvl="1">
      <w:start w:val="1"/>
      <w:numFmt w:val="decimal"/>
      <w:lvlText w:val="%1.%2"/>
      <w:lvlJc w:val="left"/>
      <w:pPr>
        <w:tabs>
          <w:tab w:val="num" w:pos="3366"/>
        </w:tabs>
        <w:ind w:left="336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4F52488"/>
    <w:multiLevelType w:val="hybridMultilevel"/>
    <w:tmpl w:val="C1008E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91F34"/>
    <w:multiLevelType w:val="multilevel"/>
    <w:tmpl w:val="9E12C5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5C00E0"/>
    <w:multiLevelType w:val="hybridMultilevel"/>
    <w:tmpl w:val="6B7AA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4558B"/>
    <w:multiLevelType w:val="hybridMultilevel"/>
    <w:tmpl w:val="AE600A6C"/>
    <w:lvl w:ilvl="0" w:tplc="04090001">
      <w:start w:val="1"/>
      <w:numFmt w:val="bullet"/>
      <w:lvlText w:val=""/>
      <w:lvlJc w:val="left"/>
      <w:pPr>
        <w:tabs>
          <w:tab w:val="num" w:pos="560"/>
        </w:tabs>
        <w:ind w:left="560" w:hanging="360"/>
      </w:pPr>
      <w:rPr>
        <w:rFonts w:ascii="Symbol" w:hAnsi="Symbo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-160"/>
        </w:tabs>
        <w:ind w:left="-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60"/>
        </w:tabs>
        <w:ind w:left="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0"/>
        </w:tabs>
        <w:ind w:left="1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0"/>
        </w:tabs>
        <w:ind w:left="20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</w:abstractNum>
  <w:abstractNum w:abstractNumId="7" w15:restartNumberingAfterBreak="0">
    <w:nsid w:val="1FC207E6"/>
    <w:multiLevelType w:val="multilevel"/>
    <w:tmpl w:val="5FCC985E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hanging="360"/>
      </w:pPr>
      <w:rPr>
        <w:rFonts w:hint="default"/>
        <w:b/>
        <w:i w:val="0"/>
        <w:sz w:val="22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450" w:hanging="360"/>
      </w:pPr>
      <w:rPr>
        <w:rFonts w:hint="default"/>
        <w:b/>
        <w:i w:val="0"/>
        <w:color w:val="auto"/>
        <w:sz w:val="2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60" w:hanging="360"/>
      </w:pPr>
      <w:rPr>
        <w:rFonts w:hint="default"/>
        <w:b/>
        <w:i w:val="0"/>
        <w:color w:val="auto"/>
        <w:sz w:val="2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hint="default"/>
        <w:b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23B7625C"/>
    <w:multiLevelType w:val="multilevel"/>
    <w:tmpl w:val="0D327BE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bCs/>
        <w:i/>
        <w:iCs/>
        <w:color w:val="0070C0"/>
        <w:sz w:val="36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2229E4"/>
    <w:multiLevelType w:val="multilevel"/>
    <w:tmpl w:val="0AC8E50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164B86"/>
    <w:multiLevelType w:val="hybridMultilevel"/>
    <w:tmpl w:val="25908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E1862"/>
    <w:multiLevelType w:val="hybridMultilevel"/>
    <w:tmpl w:val="16144524"/>
    <w:lvl w:ilvl="0" w:tplc="D03C49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73B8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648573D"/>
    <w:multiLevelType w:val="hybridMultilevel"/>
    <w:tmpl w:val="2480AEFC"/>
    <w:lvl w:ilvl="0" w:tplc="C5F845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B152B"/>
    <w:multiLevelType w:val="multilevel"/>
    <w:tmpl w:val="5E7650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01223"/>
    <w:multiLevelType w:val="hybridMultilevel"/>
    <w:tmpl w:val="E94A6BD8"/>
    <w:lvl w:ilvl="0" w:tplc="B78026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745A9"/>
    <w:multiLevelType w:val="multilevel"/>
    <w:tmpl w:val="0D327B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952417">
    <w:abstractNumId w:val="6"/>
  </w:num>
  <w:num w:numId="2" w16cid:durableId="1718773212">
    <w:abstractNumId w:val="11"/>
  </w:num>
  <w:num w:numId="3" w16cid:durableId="258954222">
    <w:abstractNumId w:val="0"/>
  </w:num>
  <w:num w:numId="4" w16cid:durableId="2112357848">
    <w:abstractNumId w:val="14"/>
  </w:num>
  <w:num w:numId="5" w16cid:durableId="1923368125">
    <w:abstractNumId w:val="13"/>
  </w:num>
  <w:num w:numId="6" w16cid:durableId="1691494770">
    <w:abstractNumId w:val="15"/>
  </w:num>
  <w:num w:numId="7" w16cid:durableId="158619492">
    <w:abstractNumId w:val="1"/>
  </w:num>
  <w:num w:numId="8" w16cid:durableId="1800686193">
    <w:abstractNumId w:val="4"/>
  </w:num>
  <w:num w:numId="9" w16cid:durableId="1698772795">
    <w:abstractNumId w:val="16"/>
  </w:num>
  <w:num w:numId="10" w16cid:durableId="1397974085">
    <w:abstractNumId w:val="7"/>
  </w:num>
  <w:num w:numId="11" w16cid:durableId="3630901">
    <w:abstractNumId w:val="7"/>
  </w:num>
  <w:num w:numId="12" w16cid:durableId="580677285">
    <w:abstractNumId w:val="9"/>
  </w:num>
  <w:num w:numId="13" w16cid:durableId="264846246">
    <w:abstractNumId w:val="8"/>
  </w:num>
  <w:num w:numId="14" w16cid:durableId="1100952005">
    <w:abstractNumId w:val="2"/>
  </w:num>
  <w:num w:numId="15" w16cid:durableId="119883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0825221">
    <w:abstractNumId w:val="12"/>
  </w:num>
  <w:num w:numId="17" w16cid:durableId="1590456214">
    <w:abstractNumId w:val="10"/>
  </w:num>
  <w:num w:numId="18" w16cid:durableId="745684976">
    <w:abstractNumId w:val="5"/>
  </w:num>
  <w:num w:numId="19" w16cid:durableId="49703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A2"/>
    <w:rsid w:val="0000375A"/>
    <w:rsid w:val="000142BC"/>
    <w:rsid w:val="00021018"/>
    <w:rsid w:val="000236D0"/>
    <w:rsid w:val="00031188"/>
    <w:rsid w:val="00032131"/>
    <w:rsid w:val="00033EDD"/>
    <w:rsid w:val="000402C1"/>
    <w:rsid w:val="000408CE"/>
    <w:rsid w:val="0004575E"/>
    <w:rsid w:val="00074A3F"/>
    <w:rsid w:val="000767DD"/>
    <w:rsid w:val="00081727"/>
    <w:rsid w:val="00082899"/>
    <w:rsid w:val="00083920"/>
    <w:rsid w:val="00091D88"/>
    <w:rsid w:val="00092854"/>
    <w:rsid w:val="000930D5"/>
    <w:rsid w:val="00095E0F"/>
    <w:rsid w:val="00097983"/>
    <w:rsid w:val="000A1113"/>
    <w:rsid w:val="000A4E2D"/>
    <w:rsid w:val="000A56C2"/>
    <w:rsid w:val="000B5988"/>
    <w:rsid w:val="000C013A"/>
    <w:rsid w:val="000C4D66"/>
    <w:rsid w:val="000D52F7"/>
    <w:rsid w:val="000D564E"/>
    <w:rsid w:val="000E4EEE"/>
    <w:rsid w:val="00101C60"/>
    <w:rsid w:val="001056E2"/>
    <w:rsid w:val="00106EC8"/>
    <w:rsid w:val="00110F7A"/>
    <w:rsid w:val="00122DCB"/>
    <w:rsid w:val="00122E10"/>
    <w:rsid w:val="00124045"/>
    <w:rsid w:val="00124FB7"/>
    <w:rsid w:val="001262D1"/>
    <w:rsid w:val="00146CF6"/>
    <w:rsid w:val="00164A6F"/>
    <w:rsid w:val="00172962"/>
    <w:rsid w:val="0018248F"/>
    <w:rsid w:val="00193E80"/>
    <w:rsid w:val="001A618B"/>
    <w:rsid w:val="001B0C92"/>
    <w:rsid w:val="001B4087"/>
    <w:rsid w:val="001C0B6B"/>
    <w:rsid w:val="001D3E37"/>
    <w:rsid w:val="00201690"/>
    <w:rsid w:val="00226EFC"/>
    <w:rsid w:val="002312E1"/>
    <w:rsid w:val="0023206C"/>
    <w:rsid w:val="002346D4"/>
    <w:rsid w:val="0023596B"/>
    <w:rsid w:val="0025205D"/>
    <w:rsid w:val="0027374C"/>
    <w:rsid w:val="00273812"/>
    <w:rsid w:val="00284F96"/>
    <w:rsid w:val="002B2955"/>
    <w:rsid w:val="002C6B98"/>
    <w:rsid w:val="002D766D"/>
    <w:rsid w:val="002E04A0"/>
    <w:rsid w:val="002F1672"/>
    <w:rsid w:val="002F41CD"/>
    <w:rsid w:val="00302C0D"/>
    <w:rsid w:val="003063EF"/>
    <w:rsid w:val="00317016"/>
    <w:rsid w:val="00323976"/>
    <w:rsid w:val="00324C4E"/>
    <w:rsid w:val="0035470C"/>
    <w:rsid w:val="003554BE"/>
    <w:rsid w:val="003557C8"/>
    <w:rsid w:val="00362FC8"/>
    <w:rsid w:val="003667C8"/>
    <w:rsid w:val="003710F4"/>
    <w:rsid w:val="003726BC"/>
    <w:rsid w:val="00374689"/>
    <w:rsid w:val="0037502D"/>
    <w:rsid w:val="00375162"/>
    <w:rsid w:val="00376758"/>
    <w:rsid w:val="00384958"/>
    <w:rsid w:val="003873A4"/>
    <w:rsid w:val="003911C4"/>
    <w:rsid w:val="003974FC"/>
    <w:rsid w:val="003A0141"/>
    <w:rsid w:val="003A5ADA"/>
    <w:rsid w:val="003C0709"/>
    <w:rsid w:val="003C3D2A"/>
    <w:rsid w:val="003C3FB5"/>
    <w:rsid w:val="003D2E30"/>
    <w:rsid w:val="003D5B56"/>
    <w:rsid w:val="003E409E"/>
    <w:rsid w:val="003F3C97"/>
    <w:rsid w:val="003F706E"/>
    <w:rsid w:val="0040363A"/>
    <w:rsid w:val="00405B68"/>
    <w:rsid w:val="004156B4"/>
    <w:rsid w:val="0041711F"/>
    <w:rsid w:val="0042607B"/>
    <w:rsid w:val="00426236"/>
    <w:rsid w:val="00426F17"/>
    <w:rsid w:val="004351C8"/>
    <w:rsid w:val="00463C98"/>
    <w:rsid w:val="00466A88"/>
    <w:rsid w:val="00474541"/>
    <w:rsid w:val="00475C03"/>
    <w:rsid w:val="0047616F"/>
    <w:rsid w:val="00476616"/>
    <w:rsid w:val="00481E0A"/>
    <w:rsid w:val="00483211"/>
    <w:rsid w:val="00486468"/>
    <w:rsid w:val="004A3CD9"/>
    <w:rsid w:val="004B5614"/>
    <w:rsid w:val="004C2E34"/>
    <w:rsid w:val="004C3276"/>
    <w:rsid w:val="004C32E2"/>
    <w:rsid w:val="004C5D2B"/>
    <w:rsid w:val="004C75C3"/>
    <w:rsid w:val="004D4321"/>
    <w:rsid w:val="004D71D3"/>
    <w:rsid w:val="004E2BEF"/>
    <w:rsid w:val="004E7B1F"/>
    <w:rsid w:val="004F0F28"/>
    <w:rsid w:val="005030B1"/>
    <w:rsid w:val="00503477"/>
    <w:rsid w:val="00515EE6"/>
    <w:rsid w:val="005161FA"/>
    <w:rsid w:val="005166A2"/>
    <w:rsid w:val="00527809"/>
    <w:rsid w:val="00540199"/>
    <w:rsid w:val="00544E47"/>
    <w:rsid w:val="00545A28"/>
    <w:rsid w:val="00551373"/>
    <w:rsid w:val="00554083"/>
    <w:rsid w:val="005576FB"/>
    <w:rsid w:val="005600D9"/>
    <w:rsid w:val="005643E2"/>
    <w:rsid w:val="00565341"/>
    <w:rsid w:val="00570C4B"/>
    <w:rsid w:val="005743DF"/>
    <w:rsid w:val="00582805"/>
    <w:rsid w:val="0059083A"/>
    <w:rsid w:val="00595E32"/>
    <w:rsid w:val="005A4DE6"/>
    <w:rsid w:val="005A6DFE"/>
    <w:rsid w:val="005B1B78"/>
    <w:rsid w:val="005B5322"/>
    <w:rsid w:val="005B5C9D"/>
    <w:rsid w:val="005D2379"/>
    <w:rsid w:val="005D3CCB"/>
    <w:rsid w:val="005D72C0"/>
    <w:rsid w:val="005D76F2"/>
    <w:rsid w:val="005E217D"/>
    <w:rsid w:val="005E2632"/>
    <w:rsid w:val="005F35B0"/>
    <w:rsid w:val="005F6F97"/>
    <w:rsid w:val="005F778D"/>
    <w:rsid w:val="00603BA5"/>
    <w:rsid w:val="00606138"/>
    <w:rsid w:val="00614912"/>
    <w:rsid w:val="00616E62"/>
    <w:rsid w:val="006367ED"/>
    <w:rsid w:val="0064107E"/>
    <w:rsid w:val="006468F1"/>
    <w:rsid w:val="006530CF"/>
    <w:rsid w:val="00660748"/>
    <w:rsid w:val="00663BAF"/>
    <w:rsid w:val="00664D4B"/>
    <w:rsid w:val="0067236F"/>
    <w:rsid w:val="00672EA9"/>
    <w:rsid w:val="00675A7B"/>
    <w:rsid w:val="00675F45"/>
    <w:rsid w:val="0068122B"/>
    <w:rsid w:val="0068567A"/>
    <w:rsid w:val="0069329B"/>
    <w:rsid w:val="006953DA"/>
    <w:rsid w:val="00695867"/>
    <w:rsid w:val="00696E24"/>
    <w:rsid w:val="006A0DE8"/>
    <w:rsid w:val="006A2DFF"/>
    <w:rsid w:val="006C2CEE"/>
    <w:rsid w:val="006C594D"/>
    <w:rsid w:val="006D47EB"/>
    <w:rsid w:val="006D5984"/>
    <w:rsid w:val="006D7F0C"/>
    <w:rsid w:val="006E2637"/>
    <w:rsid w:val="006E3119"/>
    <w:rsid w:val="006F2C64"/>
    <w:rsid w:val="006F50D1"/>
    <w:rsid w:val="0070405F"/>
    <w:rsid w:val="00706448"/>
    <w:rsid w:val="00707D65"/>
    <w:rsid w:val="00717BF6"/>
    <w:rsid w:val="007206C8"/>
    <w:rsid w:val="0072097A"/>
    <w:rsid w:val="00724185"/>
    <w:rsid w:val="00734A5A"/>
    <w:rsid w:val="00736073"/>
    <w:rsid w:val="00736432"/>
    <w:rsid w:val="00736F16"/>
    <w:rsid w:val="00747A27"/>
    <w:rsid w:val="00750F55"/>
    <w:rsid w:val="00754350"/>
    <w:rsid w:val="00761721"/>
    <w:rsid w:val="0077623E"/>
    <w:rsid w:val="00796403"/>
    <w:rsid w:val="007A0E87"/>
    <w:rsid w:val="007A7FA3"/>
    <w:rsid w:val="007B0C6F"/>
    <w:rsid w:val="007B5790"/>
    <w:rsid w:val="007B6968"/>
    <w:rsid w:val="007B6E07"/>
    <w:rsid w:val="007C1052"/>
    <w:rsid w:val="007C33D0"/>
    <w:rsid w:val="007D28BA"/>
    <w:rsid w:val="007E33D9"/>
    <w:rsid w:val="007F4A76"/>
    <w:rsid w:val="0080709D"/>
    <w:rsid w:val="00813B62"/>
    <w:rsid w:val="008216F0"/>
    <w:rsid w:val="00821963"/>
    <w:rsid w:val="00825052"/>
    <w:rsid w:val="008319BE"/>
    <w:rsid w:val="008334D3"/>
    <w:rsid w:val="00833CCF"/>
    <w:rsid w:val="0083721A"/>
    <w:rsid w:val="00850FF0"/>
    <w:rsid w:val="0085325C"/>
    <w:rsid w:val="008556E8"/>
    <w:rsid w:val="00855A4B"/>
    <w:rsid w:val="00856769"/>
    <w:rsid w:val="00856EE9"/>
    <w:rsid w:val="008578F7"/>
    <w:rsid w:val="00863122"/>
    <w:rsid w:val="00872F93"/>
    <w:rsid w:val="00875642"/>
    <w:rsid w:val="00875D8F"/>
    <w:rsid w:val="008772D5"/>
    <w:rsid w:val="0088300C"/>
    <w:rsid w:val="008844DD"/>
    <w:rsid w:val="008860B2"/>
    <w:rsid w:val="008861CB"/>
    <w:rsid w:val="0088700D"/>
    <w:rsid w:val="0089367A"/>
    <w:rsid w:val="008938DF"/>
    <w:rsid w:val="008A08C9"/>
    <w:rsid w:val="008A572A"/>
    <w:rsid w:val="008A6728"/>
    <w:rsid w:val="008D7987"/>
    <w:rsid w:val="008E52C7"/>
    <w:rsid w:val="008F4BAA"/>
    <w:rsid w:val="0091436F"/>
    <w:rsid w:val="009163ED"/>
    <w:rsid w:val="00937C26"/>
    <w:rsid w:val="00944E7B"/>
    <w:rsid w:val="00946BAE"/>
    <w:rsid w:val="00947654"/>
    <w:rsid w:val="009556D2"/>
    <w:rsid w:val="00956EF4"/>
    <w:rsid w:val="00962BE1"/>
    <w:rsid w:val="00966166"/>
    <w:rsid w:val="00975C82"/>
    <w:rsid w:val="00981301"/>
    <w:rsid w:val="00994060"/>
    <w:rsid w:val="00995437"/>
    <w:rsid w:val="00997820"/>
    <w:rsid w:val="009A5A3A"/>
    <w:rsid w:val="009B3C0C"/>
    <w:rsid w:val="009C01B0"/>
    <w:rsid w:val="009C19C8"/>
    <w:rsid w:val="009D1DA8"/>
    <w:rsid w:val="009D3A3D"/>
    <w:rsid w:val="009E0736"/>
    <w:rsid w:val="009E337C"/>
    <w:rsid w:val="009E73CE"/>
    <w:rsid w:val="009F054E"/>
    <w:rsid w:val="00A028D9"/>
    <w:rsid w:val="00A05E07"/>
    <w:rsid w:val="00A12C0E"/>
    <w:rsid w:val="00A167EC"/>
    <w:rsid w:val="00A22EE6"/>
    <w:rsid w:val="00A26B4D"/>
    <w:rsid w:val="00A4263D"/>
    <w:rsid w:val="00A46B7B"/>
    <w:rsid w:val="00A515E3"/>
    <w:rsid w:val="00A54883"/>
    <w:rsid w:val="00A56BFF"/>
    <w:rsid w:val="00A61090"/>
    <w:rsid w:val="00A65B44"/>
    <w:rsid w:val="00A6747B"/>
    <w:rsid w:val="00A707E7"/>
    <w:rsid w:val="00A75D28"/>
    <w:rsid w:val="00A77819"/>
    <w:rsid w:val="00A81EBE"/>
    <w:rsid w:val="00A82345"/>
    <w:rsid w:val="00A84FEB"/>
    <w:rsid w:val="00A91D9D"/>
    <w:rsid w:val="00A95CAD"/>
    <w:rsid w:val="00AA2680"/>
    <w:rsid w:val="00AA6725"/>
    <w:rsid w:val="00AB01B9"/>
    <w:rsid w:val="00AC1EC7"/>
    <w:rsid w:val="00AC2803"/>
    <w:rsid w:val="00AC4471"/>
    <w:rsid w:val="00AD092C"/>
    <w:rsid w:val="00AD0E37"/>
    <w:rsid w:val="00AD1A74"/>
    <w:rsid w:val="00AD7D28"/>
    <w:rsid w:val="00AE16C2"/>
    <w:rsid w:val="00AE1B67"/>
    <w:rsid w:val="00AE349F"/>
    <w:rsid w:val="00AE3B7C"/>
    <w:rsid w:val="00AF1944"/>
    <w:rsid w:val="00B00E05"/>
    <w:rsid w:val="00B17305"/>
    <w:rsid w:val="00B31809"/>
    <w:rsid w:val="00B319BF"/>
    <w:rsid w:val="00B345D7"/>
    <w:rsid w:val="00B41AC9"/>
    <w:rsid w:val="00B42E98"/>
    <w:rsid w:val="00B505B8"/>
    <w:rsid w:val="00B524E7"/>
    <w:rsid w:val="00B6407A"/>
    <w:rsid w:val="00B7234A"/>
    <w:rsid w:val="00B75266"/>
    <w:rsid w:val="00B7595A"/>
    <w:rsid w:val="00B75B1E"/>
    <w:rsid w:val="00B82D68"/>
    <w:rsid w:val="00B82DCB"/>
    <w:rsid w:val="00B861F8"/>
    <w:rsid w:val="00B91C35"/>
    <w:rsid w:val="00B93D12"/>
    <w:rsid w:val="00B94CAC"/>
    <w:rsid w:val="00BA3083"/>
    <w:rsid w:val="00BB08A8"/>
    <w:rsid w:val="00BB1DD2"/>
    <w:rsid w:val="00BC313B"/>
    <w:rsid w:val="00BC529A"/>
    <w:rsid w:val="00BC54C2"/>
    <w:rsid w:val="00BC6F6A"/>
    <w:rsid w:val="00BD708C"/>
    <w:rsid w:val="00BE2D9D"/>
    <w:rsid w:val="00BE3482"/>
    <w:rsid w:val="00BE6CA9"/>
    <w:rsid w:val="00BF0CAF"/>
    <w:rsid w:val="00BF35B7"/>
    <w:rsid w:val="00BF42B3"/>
    <w:rsid w:val="00C0073F"/>
    <w:rsid w:val="00C00880"/>
    <w:rsid w:val="00C05E14"/>
    <w:rsid w:val="00C22D51"/>
    <w:rsid w:val="00C24C0B"/>
    <w:rsid w:val="00C25877"/>
    <w:rsid w:val="00C27845"/>
    <w:rsid w:val="00C30226"/>
    <w:rsid w:val="00C303D4"/>
    <w:rsid w:val="00C320E3"/>
    <w:rsid w:val="00C34B5B"/>
    <w:rsid w:val="00C46964"/>
    <w:rsid w:val="00C52144"/>
    <w:rsid w:val="00C61EE2"/>
    <w:rsid w:val="00C625C0"/>
    <w:rsid w:val="00C656B8"/>
    <w:rsid w:val="00C65FCE"/>
    <w:rsid w:val="00C75667"/>
    <w:rsid w:val="00C80998"/>
    <w:rsid w:val="00C84BB9"/>
    <w:rsid w:val="00C85E4C"/>
    <w:rsid w:val="00C91489"/>
    <w:rsid w:val="00C94136"/>
    <w:rsid w:val="00CA4452"/>
    <w:rsid w:val="00CA4D93"/>
    <w:rsid w:val="00CB044A"/>
    <w:rsid w:val="00CC373D"/>
    <w:rsid w:val="00CC5A92"/>
    <w:rsid w:val="00CD232C"/>
    <w:rsid w:val="00CE17E3"/>
    <w:rsid w:val="00CF0432"/>
    <w:rsid w:val="00CF466A"/>
    <w:rsid w:val="00CF7700"/>
    <w:rsid w:val="00D037E3"/>
    <w:rsid w:val="00D05893"/>
    <w:rsid w:val="00D066ED"/>
    <w:rsid w:val="00D16011"/>
    <w:rsid w:val="00D2006E"/>
    <w:rsid w:val="00D30993"/>
    <w:rsid w:val="00D3461B"/>
    <w:rsid w:val="00D356F7"/>
    <w:rsid w:val="00D418CD"/>
    <w:rsid w:val="00D47555"/>
    <w:rsid w:val="00D52AE4"/>
    <w:rsid w:val="00D65169"/>
    <w:rsid w:val="00D709A2"/>
    <w:rsid w:val="00D74786"/>
    <w:rsid w:val="00D75A7D"/>
    <w:rsid w:val="00D84E54"/>
    <w:rsid w:val="00D85A89"/>
    <w:rsid w:val="00D87F93"/>
    <w:rsid w:val="00D92489"/>
    <w:rsid w:val="00D93C53"/>
    <w:rsid w:val="00D96425"/>
    <w:rsid w:val="00DA1906"/>
    <w:rsid w:val="00DA2713"/>
    <w:rsid w:val="00DA532F"/>
    <w:rsid w:val="00DC169B"/>
    <w:rsid w:val="00DC7E6D"/>
    <w:rsid w:val="00DD010A"/>
    <w:rsid w:val="00DD013F"/>
    <w:rsid w:val="00DD4128"/>
    <w:rsid w:val="00DD4388"/>
    <w:rsid w:val="00DD4EE4"/>
    <w:rsid w:val="00DD6351"/>
    <w:rsid w:val="00DD6719"/>
    <w:rsid w:val="00E00588"/>
    <w:rsid w:val="00E02549"/>
    <w:rsid w:val="00E02AFE"/>
    <w:rsid w:val="00E067B9"/>
    <w:rsid w:val="00E11EC1"/>
    <w:rsid w:val="00E221EC"/>
    <w:rsid w:val="00E236C3"/>
    <w:rsid w:val="00E269C8"/>
    <w:rsid w:val="00E33F67"/>
    <w:rsid w:val="00E361DB"/>
    <w:rsid w:val="00E43D81"/>
    <w:rsid w:val="00E46A2D"/>
    <w:rsid w:val="00E55BED"/>
    <w:rsid w:val="00E604CD"/>
    <w:rsid w:val="00E802F3"/>
    <w:rsid w:val="00E83B6D"/>
    <w:rsid w:val="00E97C01"/>
    <w:rsid w:val="00EA5152"/>
    <w:rsid w:val="00EB1BCD"/>
    <w:rsid w:val="00EB6B2F"/>
    <w:rsid w:val="00EC2D05"/>
    <w:rsid w:val="00EC6A02"/>
    <w:rsid w:val="00ED1A99"/>
    <w:rsid w:val="00ED67C2"/>
    <w:rsid w:val="00EE1D0E"/>
    <w:rsid w:val="00EE6A00"/>
    <w:rsid w:val="00EE7D16"/>
    <w:rsid w:val="00EF44C0"/>
    <w:rsid w:val="00F04CEE"/>
    <w:rsid w:val="00F069C2"/>
    <w:rsid w:val="00F11EEF"/>
    <w:rsid w:val="00F12A68"/>
    <w:rsid w:val="00F15551"/>
    <w:rsid w:val="00F21510"/>
    <w:rsid w:val="00F253F3"/>
    <w:rsid w:val="00F25EB8"/>
    <w:rsid w:val="00F442B1"/>
    <w:rsid w:val="00F45B49"/>
    <w:rsid w:val="00F55B89"/>
    <w:rsid w:val="00F56352"/>
    <w:rsid w:val="00F60C76"/>
    <w:rsid w:val="00F73232"/>
    <w:rsid w:val="00F75DAC"/>
    <w:rsid w:val="00F77B69"/>
    <w:rsid w:val="00F81A53"/>
    <w:rsid w:val="00F83F4D"/>
    <w:rsid w:val="00F87BC8"/>
    <w:rsid w:val="00F9052E"/>
    <w:rsid w:val="00F95E0D"/>
    <w:rsid w:val="00F95F93"/>
    <w:rsid w:val="00FA38BC"/>
    <w:rsid w:val="00FA787E"/>
    <w:rsid w:val="00FB3B92"/>
    <w:rsid w:val="00FB464E"/>
    <w:rsid w:val="00FC0DFD"/>
    <w:rsid w:val="00FC402F"/>
    <w:rsid w:val="00FC59BB"/>
    <w:rsid w:val="00FE2C3A"/>
    <w:rsid w:val="00FE41C0"/>
    <w:rsid w:val="00FF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10021"/>
  <w15:chartTrackingRefBased/>
  <w15:docId w15:val="{F93038BD-BA46-4FFC-B96D-764AE238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D68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706448"/>
    <w:pPr>
      <w:keepNext/>
      <w:keepLines/>
      <w:numPr>
        <w:numId w:val="11"/>
      </w:numPr>
      <w:spacing w:before="240" w:after="0" w:line="36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489"/>
    <w:pPr>
      <w:keepNext/>
      <w:keepLines/>
      <w:numPr>
        <w:ilvl w:val="1"/>
        <w:numId w:val="11"/>
      </w:numPr>
      <w:spacing w:before="40" w:after="0" w:line="240" w:lineRule="auto"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6BC"/>
    <w:pPr>
      <w:keepNext/>
      <w:keepLines/>
      <w:numPr>
        <w:ilvl w:val="2"/>
        <w:numId w:val="11"/>
      </w:numPr>
      <w:spacing w:before="40" w:after="0"/>
      <w:ind w:left="36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0709D"/>
    <w:pPr>
      <w:keepNext/>
      <w:keepLines/>
      <w:numPr>
        <w:ilvl w:val="3"/>
        <w:numId w:val="1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0709D"/>
    <w:pPr>
      <w:keepNext/>
      <w:keepLines/>
      <w:numPr>
        <w:ilvl w:val="4"/>
        <w:numId w:val="11"/>
      </w:numPr>
      <w:spacing w:before="40" w:after="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0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432"/>
  </w:style>
  <w:style w:type="table" w:styleId="TableGrid">
    <w:name w:val="Table Grid"/>
    <w:basedOn w:val="TableNormal"/>
    <w:rsid w:val="004D7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MPageTitle">
    <w:name w:val="TDM Page Title"/>
    <w:basedOn w:val="Normal"/>
    <w:qFormat/>
    <w:rsid w:val="00C75667"/>
    <w:pPr>
      <w:spacing w:line="360" w:lineRule="auto"/>
    </w:pPr>
    <w:rPr>
      <w:rFonts w:cs="Arial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40363A"/>
    <w:rPr>
      <w:rFonts w:ascii="Arial" w:eastAsiaTheme="majorEastAsia" w:hAnsi="Arial" w:cstheme="majorBidi"/>
      <w:b/>
      <w:sz w:val="28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3F67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C01B0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3726BC"/>
    <w:rPr>
      <w:rFonts w:ascii="Arial" w:eastAsiaTheme="majorEastAsia" w:hAnsi="Arial" w:cstheme="majorBidi"/>
      <w:b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92489"/>
    <w:rPr>
      <w:rFonts w:ascii="Arial" w:eastAsiaTheme="majorEastAsia" w:hAnsi="Arial" w:cstheme="majorBidi"/>
      <w:b/>
      <w:szCs w:val="26"/>
    </w:rPr>
  </w:style>
  <w:style w:type="character" w:styleId="Hyperlink">
    <w:name w:val="Hyperlink"/>
    <w:basedOn w:val="DefaultParagraphFont"/>
    <w:uiPriority w:val="99"/>
    <w:unhideWhenUsed/>
    <w:rsid w:val="004C5D2B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0709D"/>
    <w:rPr>
      <w:rFonts w:ascii="Arial" w:eastAsiaTheme="majorEastAsia" w:hAnsi="Arial" w:cstheme="majorBidi"/>
      <w:b/>
      <w:iCs/>
      <w:sz w:val="20"/>
    </w:rPr>
  </w:style>
  <w:style w:type="paragraph" w:customStyle="1" w:styleId="TDMTitlePage">
    <w:name w:val="TDM Title Page"/>
    <w:basedOn w:val="Normal"/>
    <w:qFormat/>
    <w:rsid w:val="00B345D7"/>
    <w:pPr>
      <w:spacing w:line="480" w:lineRule="auto"/>
      <w:ind w:left="360"/>
      <w:contextualSpacing/>
    </w:pPr>
    <w:rPr>
      <w:b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80709D"/>
    <w:rPr>
      <w:rFonts w:ascii="Arial" w:eastAsiaTheme="majorEastAsia" w:hAnsi="Arial" w:cstheme="majorBidi"/>
      <w:b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B82D68"/>
    <w:pPr>
      <w:spacing w:after="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Heading">
    <w:name w:val="Table Heading"/>
    <w:basedOn w:val="Normal"/>
    <w:rsid w:val="005B53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="Times New Roman"/>
      <w:b/>
      <w:szCs w:val="20"/>
      <w:lang w:eastAsia="fr-FR"/>
    </w:rPr>
  </w:style>
  <w:style w:type="table" w:styleId="GridTable4-Accent5">
    <w:name w:val="Grid Table 4 Accent 5"/>
    <w:basedOn w:val="TableNormal"/>
    <w:uiPriority w:val="49"/>
    <w:rsid w:val="00D87F9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91C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C3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C3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C35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C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C3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0C4D66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F253F3"/>
    <w:pPr>
      <w:spacing w:after="100"/>
      <w:ind w:left="400"/>
    </w:pPr>
  </w:style>
  <w:style w:type="paragraph" w:styleId="Header">
    <w:name w:val="header"/>
    <w:basedOn w:val="Normal"/>
    <w:link w:val="HeaderChar"/>
    <w:unhideWhenUsed/>
    <w:rsid w:val="00DA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2713"/>
    <w:rPr>
      <w:rFonts w:ascii="Arial" w:hAnsi="Arial"/>
      <w:sz w:val="20"/>
    </w:rPr>
  </w:style>
  <w:style w:type="paragraph" w:customStyle="1" w:styleId="DocumentTitle2">
    <w:name w:val="Document Title 2"/>
    <w:basedOn w:val="Normal"/>
    <w:autoRedefine/>
    <w:rsid w:val="00DC169B"/>
    <w:pPr>
      <w:spacing w:after="0" w:line="360" w:lineRule="auto"/>
      <w:jc w:val="center"/>
    </w:pPr>
    <w:rPr>
      <w:rFonts w:eastAsia="Times New Roman" w:cs="Arial"/>
      <w:b/>
      <w:szCs w:val="20"/>
      <w:lang w:eastAsia="zh-CN"/>
    </w:rPr>
  </w:style>
  <w:style w:type="paragraph" w:styleId="Title">
    <w:name w:val="Title"/>
    <w:aliases w:val="ASAPTitle,pTitle"/>
    <w:basedOn w:val="Normal"/>
    <w:link w:val="TitleChar"/>
    <w:qFormat/>
    <w:rsid w:val="00DC169B"/>
    <w:pPr>
      <w:spacing w:after="0" w:line="240" w:lineRule="auto"/>
      <w:jc w:val="center"/>
    </w:pPr>
    <w:rPr>
      <w:rFonts w:ascii="Arial Narrow" w:eastAsia="Times New Roman" w:hAnsi="Arial Narrow" w:cs="Times New Roman"/>
      <w:sz w:val="40"/>
      <w:szCs w:val="24"/>
      <w:u w:val="double"/>
    </w:rPr>
  </w:style>
  <w:style w:type="character" w:customStyle="1" w:styleId="TitleChar">
    <w:name w:val="Title Char"/>
    <w:aliases w:val="ASAPTitle Char,pTitle Char"/>
    <w:basedOn w:val="DefaultParagraphFont"/>
    <w:link w:val="Title"/>
    <w:rsid w:val="00DC169B"/>
    <w:rPr>
      <w:rFonts w:ascii="Arial Narrow" w:eastAsia="Times New Roman" w:hAnsi="Arial Narrow" w:cs="Times New Roman"/>
      <w:sz w:val="40"/>
      <w:szCs w:val="24"/>
      <w:u w:val="double"/>
    </w:rPr>
  </w:style>
  <w:style w:type="table" w:styleId="GridTable4-Accent1">
    <w:name w:val="Grid Table 4 Accent 1"/>
    <w:basedOn w:val="TableNormal"/>
    <w:uiPriority w:val="49"/>
    <w:rsid w:val="00872F9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hetan\Data\Jo%20Ann\SAP\EWM%20Implementation\Templates\tcs_tdm_software_development_technical_specification_sap_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TeamLead xmlns="d196a22f-0c7f-4169-bc64-0c3a594bf7ab">
      <UserInfo>
        <DisplayName/>
        <AccountId xsi:nil="true"/>
        <AccountType/>
      </UserInfo>
    </TeamLead>
    <_Flow_SignoffStatus xmlns="d196a22f-0c7f-4169-bc64-0c3a594bf7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53AE55E96B14CB27C385DC63695C5" ma:contentTypeVersion="14" ma:contentTypeDescription="Create a new document." ma:contentTypeScope="" ma:versionID="5c20b6bf18147f1c18865d3a7dc3512e">
  <xsd:schema xmlns:xsd="http://www.w3.org/2001/XMLSchema" xmlns:xs="http://www.w3.org/2001/XMLSchema" xmlns:p="http://schemas.microsoft.com/office/2006/metadata/properties" xmlns:ns2="d196a22f-0c7f-4169-bc64-0c3a594bf7ab" xmlns:ns3="9991cda3-a023-44a6-88d0-7c5e999a6d9d" targetNamespace="http://schemas.microsoft.com/office/2006/metadata/properties" ma:root="true" ma:fieldsID="bcbe6f2a46b6394181dd89def4b3ef98" ns2:_="" ns3:_="">
    <xsd:import namespace="d196a22f-0c7f-4169-bc64-0c3a594bf7ab"/>
    <xsd:import namespace="9991cda3-a023-44a6-88d0-7c5e999a6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eamLead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6a22f-0c7f-4169-bc64-0c3a594bf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eamLead" ma:index="10" nillable="true" ma:displayName="Team Lead" ma:format="Dropdown" ma:list="UserInfo" ma:SharePointGroup="0" ma:internalName="Team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Flow_SignoffStatus" ma:index="11" nillable="true" ma:displayName="Sign-off status" ma:internalName="Sign_x002d_off_x0020_status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1cda3-a023-44a6-88d0-7c5e999a6d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156B6-2BBA-4F84-B864-296E590D7F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18B776-BAC9-4DAE-914E-7F4E5A781B4A}">
  <ds:schemaRefs>
    <ds:schemaRef ds:uri="http://schemas.microsoft.com/office/2006/metadata/properties"/>
    <ds:schemaRef ds:uri="d196a22f-0c7f-4169-bc64-0c3a594bf7ab"/>
  </ds:schemaRefs>
</ds:datastoreItem>
</file>

<file path=customXml/itemProps3.xml><?xml version="1.0" encoding="utf-8"?>
<ds:datastoreItem xmlns:ds="http://schemas.openxmlformats.org/officeDocument/2006/customXml" ds:itemID="{AECA5071-6615-4E33-A1D2-6FD1C3FE6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6a22f-0c7f-4169-bc64-0c3a594bf7ab"/>
    <ds:schemaRef ds:uri="9991cda3-a023-44a6-88d0-7c5e999a6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1CABFA-6332-4804-BA74-9031623ED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tcs_tdm_software_development_technical_specification_sap_t</Template>
  <TotalTime>231</TotalTime>
  <Pages>3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Gangasani</dc:creator>
  <cp:keywords/>
  <dc:description/>
  <cp:lastModifiedBy>Rahul Mehta</cp:lastModifiedBy>
  <cp:revision>55</cp:revision>
  <dcterms:created xsi:type="dcterms:W3CDTF">2021-02-10T06:45:00Z</dcterms:created>
  <dcterms:modified xsi:type="dcterms:W3CDTF">2023-11-06T13:43:00Z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0x010100EEB53AE55E96B14CB27C385DC63695C5</vt:lpwstr>
  </property>
</Properties>
</file>