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7BE28" w14:textId="77777777" w:rsidR="002346D4" w:rsidRDefault="002346D4"/>
    <w:p w14:paraId="241F737B" w14:textId="77777777" w:rsidR="00DC169B" w:rsidRDefault="00DC169B" w:rsidP="00DC169B">
      <w:pPr>
        <w:jc w:val="center"/>
        <w:rPr>
          <w:rFonts w:ascii="Arial Bold" w:eastAsia="Times New Roman" w:hAnsi="Arial Bold"/>
          <w:b/>
          <w:sz w:val="32"/>
          <w:szCs w:val="32"/>
        </w:rPr>
      </w:pPr>
    </w:p>
    <w:p w14:paraId="7B843C53" w14:textId="77777777" w:rsidR="00DC169B" w:rsidRDefault="00DC169B" w:rsidP="00DC169B">
      <w:pPr>
        <w:jc w:val="center"/>
        <w:rPr>
          <w:rFonts w:ascii="Arial Bold" w:eastAsia="Times New Roman" w:hAnsi="Arial Bold"/>
          <w:b/>
          <w:sz w:val="32"/>
          <w:szCs w:val="32"/>
        </w:rPr>
      </w:pPr>
    </w:p>
    <w:p w14:paraId="15FB04B5" w14:textId="77777777" w:rsidR="00DC169B" w:rsidRDefault="00DC169B" w:rsidP="00DC169B">
      <w:pPr>
        <w:jc w:val="center"/>
        <w:rPr>
          <w:rFonts w:ascii="Arial Bold" w:eastAsia="Times New Roman" w:hAnsi="Arial Bold"/>
          <w:b/>
          <w:sz w:val="32"/>
          <w:szCs w:val="32"/>
        </w:rPr>
      </w:pPr>
    </w:p>
    <w:p w14:paraId="72878CFD" w14:textId="77777777" w:rsidR="00DC169B" w:rsidRDefault="00DC169B" w:rsidP="00DC169B">
      <w:pPr>
        <w:jc w:val="center"/>
        <w:rPr>
          <w:rFonts w:ascii="Arial Bold" w:eastAsia="Times New Roman" w:hAnsi="Arial Bold"/>
          <w:b/>
          <w:sz w:val="32"/>
          <w:szCs w:val="32"/>
        </w:rPr>
      </w:pPr>
    </w:p>
    <w:p w14:paraId="7E8AF2E7" w14:textId="77777777" w:rsidR="00DC169B" w:rsidRDefault="00DC169B" w:rsidP="00DC169B">
      <w:pPr>
        <w:jc w:val="center"/>
        <w:rPr>
          <w:rFonts w:ascii="Arial Bold" w:eastAsia="Times New Roman" w:hAnsi="Arial Bold"/>
          <w:b/>
          <w:sz w:val="32"/>
          <w:szCs w:val="32"/>
        </w:rPr>
      </w:pPr>
    </w:p>
    <w:p w14:paraId="4C984348" w14:textId="5538C92F" w:rsidR="00DC169B" w:rsidRPr="004917A6" w:rsidRDefault="00DC169B" w:rsidP="00DC169B">
      <w:pPr>
        <w:jc w:val="center"/>
        <w:rPr>
          <w:rFonts w:ascii="Arial Bold" w:eastAsia="Times New Roman" w:hAnsi="Arial Bold"/>
          <w:b/>
          <w:sz w:val="32"/>
          <w:szCs w:val="32"/>
        </w:rPr>
      </w:pPr>
      <w:r>
        <w:rPr>
          <w:rFonts w:ascii="Arial Bold" w:eastAsia="Times New Roman" w:hAnsi="Arial Bold"/>
          <w:b/>
          <w:sz w:val="32"/>
          <w:szCs w:val="32"/>
        </w:rPr>
        <w:t>Technical Specification Document</w:t>
      </w:r>
    </w:p>
    <w:p w14:paraId="2776FD3E" w14:textId="77777777" w:rsidR="00CF0432" w:rsidRDefault="00CF0432"/>
    <w:p w14:paraId="1ADDFEFB" w14:textId="77777777" w:rsidR="00CF0432" w:rsidRDefault="00CF0432"/>
    <w:p w14:paraId="44FA8272" w14:textId="52F93AB8" w:rsidR="000A4E2D" w:rsidRPr="00EE1D0E" w:rsidRDefault="00DC169B" w:rsidP="00EE1D0E">
      <w:r>
        <w:br w:type="page"/>
      </w:r>
    </w:p>
    <w:p w14:paraId="6603A2F0" w14:textId="22E0A45E" w:rsidR="000A4E2D" w:rsidRDefault="000A4E2D" w:rsidP="001262D1">
      <w:pPr>
        <w:jc w:val="both"/>
        <w:rPr>
          <w:rFonts w:cstheme="minorHAnsi"/>
          <w:b/>
          <w:sz w:val="24"/>
          <w:szCs w:val="24"/>
          <w:u w:val="single"/>
        </w:rPr>
      </w:pPr>
    </w:p>
    <w:p w14:paraId="60830C43" w14:textId="5BADB4A2" w:rsidR="009B3C0C" w:rsidRDefault="0041711F" w:rsidP="00C52144">
      <w:pPr>
        <w:pStyle w:val="Heading1"/>
      </w:pPr>
      <w:bookmarkStart w:id="0" w:name="_Toc69878020"/>
      <w:r>
        <w:t>Overview</w:t>
      </w:r>
      <w:bookmarkEnd w:id="0"/>
    </w:p>
    <w:p w14:paraId="4F1FD33F" w14:textId="12F7F434" w:rsidR="005D2379" w:rsidRDefault="005D2379" w:rsidP="005D2379"/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965"/>
        <w:gridCol w:w="6385"/>
      </w:tblGrid>
      <w:tr w:rsidR="005D2379" w:rsidRPr="006B4A8B" w14:paraId="3DFE40CD" w14:textId="77777777" w:rsidTr="00405B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7AD1504D" w14:textId="085697B5" w:rsidR="005D2379" w:rsidRPr="006B4A8B" w:rsidRDefault="005D2379" w:rsidP="00231ACA">
            <w:pPr>
              <w:rPr>
                <w:rFonts w:cs="Arial"/>
                <w:color w:val="FF0000"/>
                <w:lang w:val="en-GB"/>
              </w:rPr>
            </w:pPr>
            <w:r>
              <w:rPr>
                <w:rFonts w:cs="Arial"/>
                <w:lang w:val="en-GB"/>
              </w:rPr>
              <w:t>Title</w:t>
            </w:r>
          </w:p>
        </w:tc>
        <w:tc>
          <w:tcPr>
            <w:tcW w:w="6385" w:type="dxa"/>
          </w:tcPr>
          <w:p w14:paraId="4B029AED" w14:textId="624DD818" w:rsidR="005D2379" w:rsidRPr="006B4A8B" w:rsidRDefault="005D2379" w:rsidP="00231A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0000"/>
                <w:lang w:val="en-GB"/>
              </w:rPr>
            </w:pPr>
            <w:r>
              <w:rPr>
                <w:rFonts w:cs="Arial"/>
                <w:lang w:val="en-GB"/>
              </w:rPr>
              <w:t>Description</w:t>
            </w:r>
          </w:p>
        </w:tc>
      </w:tr>
      <w:tr w:rsidR="00097983" w:rsidRPr="006C0298" w14:paraId="724F45C4" w14:textId="77777777" w:rsidTr="005D2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0F196977" w14:textId="66A61B9F" w:rsidR="00097983" w:rsidRPr="008772D5" w:rsidRDefault="00097983" w:rsidP="00231ACA">
            <w:pPr>
              <w:rPr>
                <w:rFonts w:cs="Arial"/>
                <w:szCs w:val="20"/>
              </w:rPr>
            </w:pPr>
            <w:r w:rsidRPr="008772D5">
              <w:rPr>
                <w:szCs w:val="20"/>
              </w:rPr>
              <w:t>Object Type (Report, Interface, Enhancement etc.)</w:t>
            </w:r>
          </w:p>
        </w:tc>
        <w:tc>
          <w:tcPr>
            <w:tcW w:w="6385" w:type="dxa"/>
          </w:tcPr>
          <w:p w14:paraId="5CEFB067" w14:textId="691EB9E4" w:rsidR="00097983" w:rsidRPr="006C0298" w:rsidRDefault="00EE1D0E" w:rsidP="00231A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Report</w:t>
            </w:r>
          </w:p>
        </w:tc>
      </w:tr>
      <w:tr w:rsidR="005D2379" w:rsidRPr="006C0298" w14:paraId="43310254" w14:textId="77777777" w:rsidTr="005D23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5E08D5FB" w14:textId="6926E04C" w:rsidR="005D2379" w:rsidRPr="008772D5" w:rsidRDefault="005D2379" w:rsidP="00231ACA">
            <w:pPr>
              <w:rPr>
                <w:rFonts w:cs="Arial"/>
                <w:szCs w:val="20"/>
              </w:rPr>
            </w:pPr>
            <w:r w:rsidRPr="008772D5">
              <w:rPr>
                <w:rFonts w:cs="Arial"/>
                <w:szCs w:val="20"/>
              </w:rPr>
              <w:t>Object Name</w:t>
            </w:r>
          </w:p>
        </w:tc>
        <w:tc>
          <w:tcPr>
            <w:tcW w:w="6385" w:type="dxa"/>
          </w:tcPr>
          <w:p w14:paraId="1405F266" w14:textId="0CB42BC7" w:rsidR="005D2379" w:rsidRPr="006C0298" w:rsidRDefault="00EE1D0E" w:rsidP="00231A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ZPRG_XXXX</w:t>
            </w:r>
          </w:p>
        </w:tc>
      </w:tr>
      <w:tr w:rsidR="00C61EE2" w:rsidRPr="006C0298" w14:paraId="6657D093" w14:textId="77777777" w:rsidTr="005D2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2859995D" w14:textId="77BB8B4E" w:rsidR="00C61EE2" w:rsidRPr="008772D5" w:rsidRDefault="00C61EE2" w:rsidP="00231ACA">
            <w:pPr>
              <w:rPr>
                <w:rFonts w:cs="Arial"/>
                <w:szCs w:val="20"/>
              </w:rPr>
            </w:pPr>
            <w:r w:rsidRPr="008772D5">
              <w:rPr>
                <w:rFonts w:cs="Arial"/>
                <w:szCs w:val="20"/>
              </w:rPr>
              <w:t>Package Name</w:t>
            </w:r>
          </w:p>
        </w:tc>
        <w:tc>
          <w:tcPr>
            <w:tcW w:w="6385" w:type="dxa"/>
          </w:tcPr>
          <w:p w14:paraId="105D4CCB" w14:textId="29A6C5D9" w:rsidR="00C61EE2" w:rsidRPr="006C0298" w:rsidRDefault="00EE1D0E" w:rsidP="00231A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ZPKG_XXXX</w:t>
            </w:r>
          </w:p>
        </w:tc>
      </w:tr>
      <w:tr w:rsidR="005B5C9D" w14:paraId="70FCBDC6" w14:textId="77777777" w:rsidTr="005D23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1498E46E" w14:textId="33B4834A" w:rsidR="005B5C9D" w:rsidRPr="008772D5" w:rsidRDefault="005B5C9D" w:rsidP="00231ACA">
            <w:pPr>
              <w:rPr>
                <w:szCs w:val="20"/>
              </w:rPr>
            </w:pPr>
            <w:r w:rsidRPr="008772D5">
              <w:rPr>
                <w:szCs w:val="20"/>
              </w:rPr>
              <w:t xml:space="preserve">Transaction </w:t>
            </w:r>
            <w:r w:rsidR="006E3119">
              <w:rPr>
                <w:szCs w:val="20"/>
              </w:rPr>
              <w:t>C</w:t>
            </w:r>
            <w:r w:rsidR="006E3119" w:rsidRPr="008772D5">
              <w:rPr>
                <w:szCs w:val="20"/>
              </w:rPr>
              <w:t>ode (</w:t>
            </w:r>
            <w:r w:rsidR="00D75A7D" w:rsidRPr="008772D5">
              <w:rPr>
                <w:szCs w:val="20"/>
              </w:rPr>
              <w:t>if</w:t>
            </w:r>
            <w:r w:rsidRPr="008772D5">
              <w:rPr>
                <w:szCs w:val="20"/>
              </w:rPr>
              <w:t xml:space="preserve"> any)</w:t>
            </w:r>
          </w:p>
        </w:tc>
        <w:tc>
          <w:tcPr>
            <w:tcW w:w="6385" w:type="dxa"/>
          </w:tcPr>
          <w:p w14:paraId="487FFC3E" w14:textId="5EDA1ACB" w:rsidR="005B5C9D" w:rsidRDefault="00EE1D0E" w:rsidP="00231A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ZTC_XXXX</w:t>
            </w:r>
          </w:p>
        </w:tc>
      </w:tr>
      <w:tr w:rsidR="000402C1" w14:paraId="7AA284D4" w14:textId="77777777" w:rsidTr="005D2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181959A1" w14:textId="7796F253" w:rsidR="005D2379" w:rsidRPr="008772D5" w:rsidRDefault="005D2379" w:rsidP="00231ACA">
            <w:pPr>
              <w:rPr>
                <w:szCs w:val="20"/>
              </w:rPr>
            </w:pPr>
            <w:r w:rsidRPr="008772D5">
              <w:rPr>
                <w:szCs w:val="20"/>
              </w:rPr>
              <w:t>Type of Requirement (New or Modification)</w:t>
            </w:r>
          </w:p>
        </w:tc>
        <w:tc>
          <w:tcPr>
            <w:tcW w:w="6385" w:type="dxa"/>
          </w:tcPr>
          <w:p w14:paraId="1F903734" w14:textId="18AB870E" w:rsidR="005D2379" w:rsidRDefault="00EE1D0E" w:rsidP="00231A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</w:t>
            </w:r>
          </w:p>
        </w:tc>
      </w:tr>
      <w:tr w:rsidR="00C61EE2" w:rsidRPr="006C0298" w14:paraId="1343D955" w14:textId="77777777" w:rsidTr="005D23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47CEA909" w14:textId="417972F2" w:rsidR="005D2379" w:rsidRPr="008772D5" w:rsidRDefault="005D2379" w:rsidP="00231ACA">
            <w:pPr>
              <w:rPr>
                <w:rFonts w:cs="Arial"/>
                <w:szCs w:val="20"/>
              </w:rPr>
            </w:pPr>
            <w:r w:rsidRPr="008772D5">
              <w:rPr>
                <w:szCs w:val="20"/>
              </w:rPr>
              <w:t>Development Priority (High/Medium/Low)</w:t>
            </w:r>
          </w:p>
        </w:tc>
        <w:tc>
          <w:tcPr>
            <w:tcW w:w="6385" w:type="dxa"/>
          </w:tcPr>
          <w:p w14:paraId="5E378706" w14:textId="08759B11" w:rsidR="005D2379" w:rsidRPr="006C0298" w:rsidRDefault="00EE1D0E" w:rsidP="00231A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Medium</w:t>
            </w:r>
          </w:p>
        </w:tc>
      </w:tr>
      <w:tr w:rsidR="009163ED" w:rsidRPr="006C0298" w14:paraId="617837D1" w14:textId="77777777" w:rsidTr="005D2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5523D219" w14:textId="6FC05CAB" w:rsidR="009163ED" w:rsidRPr="008772D5" w:rsidRDefault="009163ED" w:rsidP="00231ACA">
            <w:pPr>
              <w:rPr>
                <w:szCs w:val="20"/>
              </w:rPr>
            </w:pPr>
            <w:r>
              <w:rPr>
                <w:szCs w:val="20"/>
              </w:rPr>
              <w:t>Functional consultant</w:t>
            </w:r>
          </w:p>
        </w:tc>
        <w:tc>
          <w:tcPr>
            <w:tcW w:w="6385" w:type="dxa"/>
          </w:tcPr>
          <w:p w14:paraId="5A3FED1C" w14:textId="777C4EDC" w:rsidR="009163ED" w:rsidRPr="006C0298" w:rsidRDefault="00EE1D0E" w:rsidP="00231A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&lt;Name of the Functional Consultant&gt;</w:t>
            </w:r>
          </w:p>
        </w:tc>
      </w:tr>
      <w:tr w:rsidR="005D2379" w:rsidRPr="006C0298" w14:paraId="5A5A645F" w14:textId="77777777" w:rsidTr="005D23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3CB48CFA" w14:textId="0088E226" w:rsidR="005D2379" w:rsidRPr="008772D5" w:rsidRDefault="005D2379" w:rsidP="00231ACA">
            <w:pPr>
              <w:rPr>
                <w:szCs w:val="20"/>
              </w:rPr>
            </w:pPr>
            <w:r w:rsidRPr="008772D5">
              <w:rPr>
                <w:szCs w:val="20"/>
              </w:rPr>
              <w:t>Developer</w:t>
            </w:r>
          </w:p>
        </w:tc>
        <w:tc>
          <w:tcPr>
            <w:tcW w:w="6385" w:type="dxa"/>
          </w:tcPr>
          <w:p w14:paraId="75911833" w14:textId="11BC4EE7" w:rsidR="005D2379" w:rsidRPr="006C0298" w:rsidRDefault="00EE1D0E" w:rsidP="00231A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Rahul Mehta</w:t>
            </w:r>
          </w:p>
        </w:tc>
      </w:tr>
    </w:tbl>
    <w:p w14:paraId="4D6019F9" w14:textId="77777777" w:rsidR="005D2379" w:rsidRPr="005D2379" w:rsidRDefault="005D2379" w:rsidP="005D2379"/>
    <w:p w14:paraId="6BA13EC6" w14:textId="77777777" w:rsidR="0041711F" w:rsidRPr="0041711F" w:rsidRDefault="0041711F" w:rsidP="0041711F"/>
    <w:p w14:paraId="7C5DFCAE" w14:textId="77777777" w:rsidR="00664D4B" w:rsidRPr="005D72C0" w:rsidRDefault="00664D4B" w:rsidP="005D72C0"/>
    <w:p w14:paraId="3CB39E84" w14:textId="77777777" w:rsidR="003554BE" w:rsidRPr="005D72C0" w:rsidRDefault="003554BE" w:rsidP="005D72C0"/>
    <w:p w14:paraId="40DC1A86" w14:textId="5BFA7044" w:rsidR="00D87F93" w:rsidRDefault="003554BE" w:rsidP="00E802F3">
      <w:pPr>
        <w:pStyle w:val="Heading1"/>
      </w:pPr>
      <w:r w:rsidRPr="005D72C0">
        <w:br w:type="page"/>
      </w:r>
      <w:r w:rsidR="00E802F3">
        <w:lastRenderedPageBreak/>
        <w:t>Logic</w:t>
      </w:r>
    </w:p>
    <w:p w14:paraId="4366C2F8" w14:textId="77777777" w:rsidR="00F9052E" w:rsidRDefault="00F9052E" w:rsidP="00F9052E">
      <w:pPr>
        <w:pStyle w:val="ListParagraph"/>
        <w:rPr>
          <w:iCs/>
          <w:color w:val="0000FF"/>
        </w:rPr>
      </w:pPr>
    </w:p>
    <w:p w14:paraId="4EC94D3B" w14:textId="4A193082" w:rsidR="005A4DE6" w:rsidRPr="0004575E" w:rsidRDefault="005A4DE6" w:rsidP="005A4DE6">
      <w:pPr>
        <w:pStyle w:val="ListParagraph"/>
        <w:numPr>
          <w:ilvl w:val="0"/>
          <w:numId w:val="19"/>
        </w:numPr>
        <w:rPr>
          <w:iCs/>
          <w:color w:val="000000" w:themeColor="text1"/>
          <w:sz w:val="22"/>
        </w:rPr>
      </w:pPr>
      <w:r w:rsidRPr="0004575E">
        <w:rPr>
          <w:iCs/>
          <w:color w:val="000000" w:themeColor="text1"/>
          <w:sz w:val="22"/>
        </w:rPr>
        <w:t xml:space="preserve">Fetch the sales document </w:t>
      </w:r>
      <w:r w:rsidR="00F9052E" w:rsidRPr="0004575E">
        <w:rPr>
          <w:iCs/>
          <w:color w:val="000000" w:themeColor="text1"/>
          <w:sz w:val="22"/>
        </w:rPr>
        <w:t>numbers (</w:t>
      </w:r>
      <w:r w:rsidRPr="0004575E">
        <w:rPr>
          <w:iCs/>
          <w:color w:val="000000" w:themeColor="text1"/>
          <w:sz w:val="22"/>
        </w:rPr>
        <w:t xml:space="preserve">VBELN) from VBAK table based upon creation date (ERDAT) and user </w:t>
      </w:r>
      <w:r w:rsidR="00F9052E" w:rsidRPr="0004575E">
        <w:rPr>
          <w:iCs/>
          <w:color w:val="000000" w:themeColor="text1"/>
          <w:sz w:val="22"/>
        </w:rPr>
        <w:t>name (</w:t>
      </w:r>
      <w:r w:rsidRPr="0004575E">
        <w:rPr>
          <w:iCs/>
          <w:color w:val="000000" w:themeColor="text1"/>
          <w:sz w:val="22"/>
        </w:rPr>
        <w:t>ERNAM).</w:t>
      </w:r>
    </w:p>
    <w:p w14:paraId="0D247507" w14:textId="01ACF1C2" w:rsidR="005A4DE6" w:rsidRPr="0004575E" w:rsidRDefault="005A4DE6" w:rsidP="005A4DE6">
      <w:pPr>
        <w:pStyle w:val="ListParagraph"/>
        <w:numPr>
          <w:ilvl w:val="0"/>
          <w:numId w:val="19"/>
        </w:numPr>
        <w:rPr>
          <w:iCs/>
          <w:color w:val="000000" w:themeColor="text1"/>
          <w:sz w:val="22"/>
        </w:rPr>
      </w:pPr>
      <w:r w:rsidRPr="0004575E">
        <w:rPr>
          <w:iCs/>
          <w:color w:val="000000" w:themeColor="text1"/>
          <w:sz w:val="22"/>
        </w:rPr>
        <w:t xml:space="preserve">Fetch the sales document </w:t>
      </w:r>
      <w:r w:rsidR="00F9052E" w:rsidRPr="0004575E">
        <w:rPr>
          <w:iCs/>
          <w:color w:val="000000" w:themeColor="text1"/>
          <w:sz w:val="22"/>
        </w:rPr>
        <w:t>numbers (VBELN), Line-Item number (POSNR), Material Number (MATNR), Order Quantity (KWMENG), Unit of Measurement (VRKME) from</w:t>
      </w:r>
      <w:r w:rsidRPr="0004575E">
        <w:rPr>
          <w:iCs/>
          <w:color w:val="000000" w:themeColor="text1"/>
          <w:sz w:val="22"/>
        </w:rPr>
        <w:t xml:space="preserve"> VBAP table based upon the sales document numbers (VBELN) of first step.</w:t>
      </w:r>
    </w:p>
    <w:p w14:paraId="4C9A9B36" w14:textId="3925EACB" w:rsidR="005A4DE6" w:rsidRPr="0004575E" w:rsidRDefault="00F9052E" w:rsidP="005A4DE6">
      <w:pPr>
        <w:pStyle w:val="ListParagraph"/>
        <w:numPr>
          <w:ilvl w:val="0"/>
          <w:numId w:val="19"/>
        </w:numPr>
        <w:rPr>
          <w:iCs/>
          <w:color w:val="000000" w:themeColor="text1"/>
          <w:sz w:val="22"/>
        </w:rPr>
      </w:pPr>
      <w:r w:rsidRPr="0004575E">
        <w:rPr>
          <w:iCs/>
          <w:color w:val="000000" w:themeColor="text1"/>
          <w:sz w:val="22"/>
        </w:rPr>
        <w:t>Fetch the Material number (MATNR) and Material Description (MAKTX) from MAKT table by passing the Material numbers (MATNR) of second step.</w:t>
      </w:r>
    </w:p>
    <w:p w14:paraId="3B9AADA0" w14:textId="45C6AEB4" w:rsidR="00F9052E" w:rsidRPr="0004575E" w:rsidRDefault="00F9052E" w:rsidP="00F9052E">
      <w:pPr>
        <w:pStyle w:val="ListParagraph"/>
        <w:numPr>
          <w:ilvl w:val="0"/>
          <w:numId w:val="19"/>
        </w:numPr>
        <w:rPr>
          <w:iCs/>
          <w:color w:val="000000" w:themeColor="text1"/>
          <w:sz w:val="22"/>
        </w:rPr>
      </w:pPr>
      <w:r w:rsidRPr="0004575E">
        <w:rPr>
          <w:iCs/>
          <w:color w:val="000000" w:themeColor="text1"/>
          <w:sz w:val="22"/>
        </w:rPr>
        <w:t>Display the output in the form of ALV by using the Function Module – REUSE_ALV_GRID_DISPLAY.</w:t>
      </w:r>
    </w:p>
    <w:p w14:paraId="2DB289D2" w14:textId="5EC10A58" w:rsidR="00F9052E" w:rsidRPr="0004575E" w:rsidRDefault="00F9052E" w:rsidP="00F9052E">
      <w:pPr>
        <w:pStyle w:val="ListParagraph"/>
        <w:numPr>
          <w:ilvl w:val="0"/>
          <w:numId w:val="19"/>
        </w:numPr>
        <w:rPr>
          <w:iCs/>
          <w:color w:val="000000" w:themeColor="text1"/>
          <w:sz w:val="22"/>
        </w:rPr>
      </w:pPr>
      <w:r w:rsidRPr="0004575E">
        <w:rPr>
          <w:iCs/>
          <w:color w:val="000000" w:themeColor="text1"/>
          <w:sz w:val="22"/>
        </w:rPr>
        <w:t>Create 2 buttons in the application toolbar of ALV by using PF-STATUS.</w:t>
      </w:r>
    </w:p>
    <w:p w14:paraId="34A16B11" w14:textId="4E68DC9F" w:rsidR="00F9052E" w:rsidRPr="0004575E" w:rsidRDefault="00F9052E" w:rsidP="00F9052E">
      <w:pPr>
        <w:pStyle w:val="ListParagraph"/>
        <w:numPr>
          <w:ilvl w:val="0"/>
          <w:numId w:val="19"/>
        </w:numPr>
        <w:rPr>
          <w:iCs/>
          <w:color w:val="000000" w:themeColor="text1"/>
          <w:sz w:val="22"/>
        </w:rPr>
      </w:pPr>
      <w:r w:rsidRPr="0004575E">
        <w:rPr>
          <w:iCs/>
          <w:color w:val="000000" w:themeColor="text1"/>
          <w:sz w:val="22"/>
        </w:rPr>
        <w:t>One button is used to display the output in Smartform and second button is used to display the output in the form of Adobe forms.</w:t>
      </w:r>
    </w:p>
    <w:p w14:paraId="6E13F4B7" w14:textId="6ECFF945" w:rsidR="00F9052E" w:rsidRPr="0004575E" w:rsidRDefault="00F9052E" w:rsidP="005A4DE6">
      <w:pPr>
        <w:pStyle w:val="ListParagraph"/>
        <w:numPr>
          <w:ilvl w:val="0"/>
          <w:numId w:val="19"/>
        </w:numPr>
        <w:rPr>
          <w:iCs/>
          <w:color w:val="000000" w:themeColor="text1"/>
          <w:sz w:val="22"/>
        </w:rPr>
      </w:pPr>
      <w:r w:rsidRPr="0004575E">
        <w:rPr>
          <w:iCs/>
          <w:color w:val="000000" w:themeColor="text1"/>
          <w:sz w:val="22"/>
        </w:rPr>
        <w:t>Create one smartform and pass the data of the report to the smartform.</w:t>
      </w:r>
    </w:p>
    <w:p w14:paraId="171F79D3" w14:textId="4FBAB36D" w:rsidR="00F9052E" w:rsidRDefault="00F9052E" w:rsidP="005A4DE6">
      <w:pPr>
        <w:pStyle w:val="ListParagraph"/>
        <w:numPr>
          <w:ilvl w:val="0"/>
          <w:numId w:val="19"/>
        </w:numPr>
        <w:rPr>
          <w:iCs/>
          <w:color w:val="000000" w:themeColor="text1"/>
          <w:sz w:val="22"/>
        </w:rPr>
      </w:pPr>
      <w:r w:rsidRPr="0004575E">
        <w:rPr>
          <w:iCs/>
          <w:color w:val="000000" w:themeColor="text1"/>
          <w:sz w:val="22"/>
        </w:rPr>
        <w:t xml:space="preserve">Create one </w:t>
      </w:r>
      <w:r w:rsidRPr="0004575E">
        <w:rPr>
          <w:iCs/>
          <w:color w:val="000000" w:themeColor="text1"/>
          <w:sz w:val="22"/>
        </w:rPr>
        <w:t>Adobe form</w:t>
      </w:r>
      <w:r w:rsidRPr="0004575E">
        <w:rPr>
          <w:iCs/>
          <w:color w:val="000000" w:themeColor="text1"/>
          <w:sz w:val="22"/>
        </w:rPr>
        <w:t xml:space="preserve"> and pass the data of the report to the </w:t>
      </w:r>
      <w:r w:rsidRPr="0004575E">
        <w:rPr>
          <w:iCs/>
          <w:color w:val="000000" w:themeColor="text1"/>
          <w:sz w:val="22"/>
        </w:rPr>
        <w:t>Adobe Form.</w:t>
      </w:r>
    </w:p>
    <w:p w14:paraId="48BF5DB8" w14:textId="4CDC6770" w:rsidR="0004575E" w:rsidRPr="0004575E" w:rsidRDefault="0004575E" w:rsidP="005A4DE6">
      <w:pPr>
        <w:pStyle w:val="ListParagraph"/>
        <w:numPr>
          <w:ilvl w:val="0"/>
          <w:numId w:val="19"/>
        </w:numPr>
        <w:rPr>
          <w:iCs/>
          <w:color w:val="000000" w:themeColor="text1"/>
          <w:sz w:val="22"/>
        </w:rPr>
      </w:pPr>
      <w:r>
        <w:rPr>
          <w:iCs/>
          <w:color w:val="000000" w:themeColor="text1"/>
          <w:sz w:val="22"/>
        </w:rPr>
        <w:t>One Message Class needs to be created for providing the messages.</w:t>
      </w:r>
    </w:p>
    <w:p w14:paraId="5C28FFEF" w14:textId="77777777" w:rsidR="00C303D4" w:rsidRDefault="00C303D4" w:rsidP="00C303D4"/>
    <w:p w14:paraId="4604957B" w14:textId="37976858" w:rsidR="008319BE" w:rsidRPr="005166A2" w:rsidRDefault="008319BE" w:rsidP="005166A2"/>
    <w:sectPr w:rsidR="008319BE" w:rsidRPr="005166A2" w:rsidSect="004D71D3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722D1" w14:textId="77777777" w:rsidR="00D93C53" w:rsidRDefault="00D93C53" w:rsidP="00CF0432">
      <w:pPr>
        <w:spacing w:after="0" w:line="240" w:lineRule="auto"/>
      </w:pPr>
      <w:r>
        <w:separator/>
      </w:r>
    </w:p>
  </w:endnote>
  <w:endnote w:type="continuationSeparator" w:id="0">
    <w:p w14:paraId="2195C223" w14:textId="77777777" w:rsidR="00D93C53" w:rsidRDefault="00D93C53" w:rsidP="00CF0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06B6B" w14:textId="12348FF3" w:rsidR="001262D1" w:rsidRDefault="00000000">
    <w:pPr>
      <w:pStyle w:val="Footer"/>
      <w:jc w:val="center"/>
    </w:pPr>
    <w:r>
      <w:pict w14:anchorId="05830EE2">
        <v:rect id="_x0000_i1025" style="width:0;height:1.5pt" o:hralign="center" o:hrstd="t" o:hr="t" fillcolor="#a0a0a0" stroked="f"/>
      </w:pict>
    </w:r>
  </w:p>
  <w:sdt>
    <w:sdtPr>
      <w:id w:val="26095343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F1AEA06" w14:textId="59326D85" w:rsidR="001262D1" w:rsidRDefault="001262D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0CF4368" w14:textId="77777777" w:rsidR="001262D1" w:rsidRDefault="001262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F024B9" w14:textId="77777777" w:rsidR="00D93C53" w:rsidRDefault="00D93C53" w:rsidP="00CF0432">
      <w:pPr>
        <w:spacing w:after="0" w:line="240" w:lineRule="auto"/>
      </w:pPr>
      <w:r>
        <w:separator/>
      </w:r>
    </w:p>
  </w:footnote>
  <w:footnote w:type="continuationSeparator" w:id="0">
    <w:p w14:paraId="7DDF182D" w14:textId="77777777" w:rsidR="00D93C53" w:rsidRDefault="00D93C53" w:rsidP="00CF04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1B8EA" w14:textId="56894091" w:rsidR="001262D1" w:rsidRDefault="001262D1">
    <w:pPr>
      <w:rPr>
        <w:rFonts w:cs="Arial"/>
        <w:szCs w:val="18"/>
      </w:rPr>
    </w:pPr>
  </w:p>
  <w:p w14:paraId="5E582D57" w14:textId="77777777" w:rsidR="001262D1" w:rsidRPr="004D71D3" w:rsidRDefault="001262D1" w:rsidP="00A26B4D">
    <w:pPr>
      <w:rPr>
        <w:rFonts w:cs="Arial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B3205"/>
    <w:multiLevelType w:val="hybridMultilevel"/>
    <w:tmpl w:val="5E76504E"/>
    <w:lvl w:ilvl="0" w:tplc="21C4C70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B3A4D"/>
    <w:multiLevelType w:val="hybridMultilevel"/>
    <w:tmpl w:val="B950C2EC"/>
    <w:lvl w:ilvl="0" w:tplc="1744E0D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3E4F4E"/>
    <w:multiLevelType w:val="multilevel"/>
    <w:tmpl w:val="2534A36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Arial" w:eastAsia="Times New Roman" w:hAnsi="Arial" w:cs="Arial" w:hint="default"/>
        <w:b/>
      </w:rPr>
    </w:lvl>
    <w:lvl w:ilvl="1">
      <w:start w:val="1"/>
      <w:numFmt w:val="decimal"/>
      <w:lvlText w:val="%1.%2"/>
      <w:lvlJc w:val="left"/>
      <w:pPr>
        <w:tabs>
          <w:tab w:val="num" w:pos="3366"/>
        </w:tabs>
        <w:ind w:left="336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14F52488"/>
    <w:multiLevelType w:val="hybridMultilevel"/>
    <w:tmpl w:val="C1008E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691F34"/>
    <w:multiLevelType w:val="multilevel"/>
    <w:tmpl w:val="9E12C5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D5C00E0"/>
    <w:multiLevelType w:val="hybridMultilevel"/>
    <w:tmpl w:val="6B7AA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E4558B"/>
    <w:multiLevelType w:val="hybridMultilevel"/>
    <w:tmpl w:val="AE600A6C"/>
    <w:lvl w:ilvl="0" w:tplc="04090001">
      <w:start w:val="1"/>
      <w:numFmt w:val="bullet"/>
      <w:lvlText w:val=""/>
      <w:lvlJc w:val="left"/>
      <w:pPr>
        <w:tabs>
          <w:tab w:val="num" w:pos="560"/>
        </w:tabs>
        <w:ind w:left="560" w:hanging="360"/>
      </w:pPr>
      <w:rPr>
        <w:rFonts w:ascii="Symbol" w:hAnsi="Symbol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tabs>
          <w:tab w:val="num" w:pos="-160"/>
        </w:tabs>
        <w:ind w:left="-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60"/>
        </w:tabs>
        <w:ind w:left="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280"/>
        </w:tabs>
        <w:ind w:left="1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000"/>
        </w:tabs>
        <w:ind w:left="20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720"/>
        </w:tabs>
        <w:ind w:left="2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440"/>
        </w:tabs>
        <w:ind w:left="3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160"/>
        </w:tabs>
        <w:ind w:left="41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880"/>
        </w:tabs>
        <w:ind w:left="4880" w:hanging="360"/>
      </w:pPr>
      <w:rPr>
        <w:rFonts w:ascii="Wingdings" w:hAnsi="Wingdings" w:hint="default"/>
      </w:rPr>
    </w:lvl>
  </w:abstractNum>
  <w:abstractNum w:abstractNumId="7" w15:restartNumberingAfterBreak="0">
    <w:nsid w:val="1FC207E6"/>
    <w:multiLevelType w:val="multilevel"/>
    <w:tmpl w:val="5FCC985E"/>
    <w:lvl w:ilvl="0">
      <w:start w:val="1"/>
      <w:numFmt w:val="decimal"/>
      <w:pStyle w:val="Heading1"/>
      <w:suff w:val="space"/>
      <w:lvlText w:val="%1."/>
      <w:lvlJc w:val="left"/>
      <w:pPr>
        <w:ind w:left="360" w:hanging="360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360" w:hanging="360"/>
      </w:pPr>
      <w:rPr>
        <w:rFonts w:hint="default"/>
        <w:b/>
        <w:i w:val="0"/>
        <w:sz w:val="22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450" w:hanging="360"/>
      </w:pPr>
      <w:rPr>
        <w:rFonts w:hint="default"/>
        <w:b/>
        <w:i w:val="0"/>
        <w:color w:val="auto"/>
        <w:sz w:val="20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360" w:hanging="360"/>
      </w:pPr>
      <w:rPr>
        <w:rFonts w:hint="default"/>
        <w:b/>
        <w:i w:val="0"/>
        <w:color w:val="auto"/>
        <w:sz w:val="2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360" w:hanging="360"/>
      </w:pPr>
      <w:rPr>
        <w:rFonts w:hint="default"/>
        <w:b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8" w15:restartNumberingAfterBreak="0">
    <w:nsid w:val="23B7625C"/>
    <w:multiLevelType w:val="multilevel"/>
    <w:tmpl w:val="0D327BE0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bCs/>
        <w:i/>
        <w:iCs/>
        <w:color w:val="0070C0"/>
        <w:sz w:val="36"/>
      </w:r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62229E4"/>
    <w:multiLevelType w:val="multilevel"/>
    <w:tmpl w:val="0AC8E508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 Bold" w:hAnsi="Arial Bold" w:hint="default"/>
        <w:b/>
        <w:i w:val="0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1164B86"/>
    <w:multiLevelType w:val="hybridMultilevel"/>
    <w:tmpl w:val="25908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DE1862"/>
    <w:multiLevelType w:val="hybridMultilevel"/>
    <w:tmpl w:val="16144524"/>
    <w:lvl w:ilvl="0" w:tplc="D03C49A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373B84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5648573D"/>
    <w:multiLevelType w:val="hybridMultilevel"/>
    <w:tmpl w:val="2480AEFC"/>
    <w:lvl w:ilvl="0" w:tplc="C5F8454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EB152B"/>
    <w:multiLevelType w:val="multilevel"/>
    <w:tmpl w:val="5E7650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901223"/>
    <w:multiLevelType w:val="hybridMultilevel"/>
    <w:tmpl w:val="E94A6BD8"/>
    <w:lvl w:ilvl="0" w:tplc="B780261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A745A9"/>
    <w:multiLevelType w:val="multilevel"/>
    <w:tmpl w:val="0D327BE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07952417">
    <w:abstractNumId w:val="6"/>
  </w:num>
  <w:num w:numId="2" w16cid:durableId="1718773212">
    <w:abstractNumId w:val="11"/>
  </w:num>
  <w:num w:numId="3" w16cid:durableId="258954222">
    <w:abstractNumId w:val="0"/>
  </w:num>
  <w:num w:numId="4" w16cid:durableId="2112357848">
    <w:abstractNumId w:val="14"/>
  </w:num>
  <w:num w:numId="5" w16cid:durableId="1923368125">
    <w:abstractNumId w:val="13"/>
  </w:num>
  <w:num w:numId="6" w16cid:durableId="1691494770">
    <w:abstractNumId w:val="15"/>
  </w:num>
  <w:num w:numId="7" w16cid:durableId="158619492">
    <w:abstractNumId w:val="1"/>
  </w:num>
  <w:num w:numId="8" w16cid:durableId="1800686193">
    <w:abstractNumId w:val="4"/>
  </w:num>
  <w:num w:numId="9" w16cid:durableId="1698772795">
    <w:abstractNumId w:val="16"/>
  </w:num>
  <w:num w:numId="10" w16cid:durableId="1397974085">
    <w:abstractNumId w:val="7"/>
  </w:num>
  <w:num w:numId="11" w16cid:durableId="3630901">
    <w:abstractNumId w:val="7"/>
  </w:num>
  <w:num w:numId="12" w16cid:durableId="580677285">
    <w:abstractNumId w:val="9"/>
  </w:num>
  <w:num w:numId="13" w16cid:durableId="264846246">
    <w:abstractNumId w:val="8"/>
  </w:num>
  <w:num w:numId="14" w16cid:durableId="1100952005">
    <w:abstractNumId w:val="2"/>
  </w:num>
  <w:num w:numId="15" w16cid:durableId="1198832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50825221">
    <w:abstractNumId w:val="12"/>
  </w:num>
  <w:num w:numId="17" w16cid:durableId="1590456214">
    <w:abstractNumId w:val="10"/>
  </w:num>
  <w:num w:numId="18" w16cid:durableId="745684976">
    <w:abstractNumId w:val="5"/>
  </w:num>
  <w:num w:numId="19" w16cid:durableId="4970397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6A2"/>
    <w:rsid w:val="0000375A"/>
    <w:rsid w:val="000142BC"/>
    <w:rsid w:val="00021018"/>
    <w:rsid w:val="000236D0"/>
    <w:rsid w:val="00031188"/>
    <w:rsid w:val="00032131"/>
    <w:rsid w:val="00033EDD"/>
    <w:rsid w:val="000402C1"/>
    <w:rsid w:val="000408CE"/>
    <w:rsid w:val="0004575E"/>
    <w:rsid w:val="000767DD"/>
    <w:rsid w:val="00081727"/>
    <w:rsid w:val="00082899"/>
    <w:rsid w:val="00083920"/>
    <w:rsid w:val="00091D88"/>
    <w:rsid w:val="00092854"/>
    <w:rsid w:val="000930D5"/>
    <w:rsid w:val="00095E0F"/>
    <w:rsid w:val="00097983"/>
    <w:rsid w:val="000A1113"/>
    <w:rsid w:val="000A4E2D"/>
    <w:rsid w:val="000A56C2"/>
    <w:rsid w:val="000B5988"/>
    <w:rsid w:val="000C013A"/>
    <w:rsid w:val="000C4D66"/>
    <w:rsid w:val="000D52F7"/>
    <w:rsid w:val="000D564E"/>
    <w:rsid w:val="000E4EEE"/>
    <w:rsid w:val="00101C60"/>
    <w:rsid w:val="001056E2"/>
    <w:rsid w:val="00106EC8"/>
    <w:rsid w:val="00110F7A"/>
    <w:rsid w:val="00122DCB"/>
    <w:rsid w:val="00122E10"/>
    <w:rsid w:val="00124045"/>
    <w:rsid w:val="00124FB7"/>
    <w:rsid w:val="001262D1"/>
    <w:rsid w:val="00146CF6"/>
    <w:rsid w:val="00164A6F"/>
    <w:rsid w:val="00172962"/>
    <w:rsid w:val="0018248F"/>
    <w:rsid w:val="00193E80"/>
    <w:rsid w:val="001A618B"/>
    <w:rsid w:val="001B0C92"/>
    <w:rsid w:val="001B4087"/>
    <w:rsid w:val="001C0B6B"/>
    <w:rsid w:val="001D3E37"/>
    <w:rsid w:val="00201690"/>
    <w:rsid w:val="00226EFC"/>
    <w:rsid w:val="002312E1"/>
    <w:rsid w:val="0023206C"/>
    <w:rsid w:val="002346D4"/>
    <w:rsid w:val="0023596B"/>
    <w:rsid w:val="0025205D"/>
    <w:rsid w:val="0027374C"/>
    <w:rsid w:val="00273812"/>
    <w:rsid w:val="00284F96"/>
    <w:rsid w:val="002B2955"/>
    <w:rsid w:val="002C6B98"/>
    <w:rsid w:val="002D766D"/>
    <w:rsid w:val="002E04A0"/>
    <w:rsid w:val="002F1672"/>
    <w:rsid w:val="002F41CD"/>
    <w:rsid w:val="00302C0D"/>
    <w:rsid w:val="003063EF"/>
    <w:rsid w:val="00317016"/>
    <w:rsid w:val="00323976"/>
    <w:rsid w:val="00324C4E"/>
    <w:rsid w:val="0035470C"/>
    <w:rsid w:val="003554BE"/>
    <w:rsid w:val="003557C8"/>
    <w:rsid w:val="00362FC8"/>
    <w:rsid w:val="003667C8"/>
    <w:rsid w:val="003710F4"/>
    <w:rsid w:val="003726BC"/>
    <w:rsid w:val="00374689"/>
    <w:rsid w:val="0037502D"/>
    <w:rsid w:val="00375162"/>
    <w:rsid w:val="00376758"/>
    <w:rsid w:val="00384958"/>
    <w:rsid w:val="003911C4"/>
    <w:rsid w:val="003974FC"/>
    <w:rsid w:val="003A0141"/>
    <w:rsid w:val="003A5ADA"/>
    <w:rsid w:val="003C0709"/>
    <w:rsid w:val="003C3D2A"/>
    <w:rsid w:val="003C3FB5"/>
    <w:rsid w:val="003D2E30"/>
    <w:rsid w:val="003D5B56"/>
    <w:rsid w:val="003E409E"/>
    <w:rsid w:val="003F3C97"/>
    <w:rsid w:val="003F706E"/>
    <w:rsid w:val="0040363A"/>
    <w:rsid w:val="00405B68"/>
    <w:rsid w:val="004156B4"/>
    <w:rsid w:val="0041711F"/>
    <w:rsid w:val="0042607B"/>
    <w:rsid w:val="00426236"/>
    <w:rsid w:val="00426F17"/>
    <w:rsid w:val="004351C8"/>
    <w:rsid w:val="00463C98"/>
    <w:rsid w:val="00466A88"/>
    <w:rsid w:val="00474541"/>
    <w:rsid w:val="00475C03"/>
    <w:rsid w:val="0047616F"/>
    <w:rsid w:val="00476616"/>
    <w:rsid w:val="00481E0A"/>
    <w:rsid w:val="00483211"/>
    <w:rsid w:val="00486468"/>
    <w:rsid w:val="004A3CD9"/>
    <w:rsid w:val="004B5614"/>
    <w:rsid w:val="004C2E34"/>
    <w:rsid w:val="004C3276"/>
    <w:rsid w:val="004C32E2"/>
    <w:rsid w:val="004C5D2B"/>
    <w:rsid w:val="004C75C3"/>
    <w:rsid w:val="004D4321"/>
    <w:rsid w:val="004D71D3"/>
    <w:rsid w:val="004E2BEF"/>
    <w:rsid w:val="004E7B1F"/>
    <w:rsid w:val="004F0F28"/>
    <w:rsid w:val="005030B1"/>
    <w:rsid w:val="00503477"/>
    <w:rsid w:val="00515EE6"/>
    <w:rsid w:val="005161FA"/>
    <w:rsid w:val="005166A2"/>
    <w:rsid w:val="00527809"/>
    <w:rsid w:val="00540199"/>
    <w:rsid w:val="00544E47"/>
    <w:rsid w:val="00545A28"/>
    <w:rsid w:val="00551373"/>
    <w:rsid w:val="00554083"/>
    <w:rsid w:val="005576FB"/>
    <w:rsid w:val="005600D9"/>
    <w:rsid w:val="005643E2"/>
    <w:rsid w:val="00565341"/>
    <w:rsid w:val="00570C4B"/>
    <w:rsid w:val="005743DF"/>
    <w:rsid w:val="00582805"/>
    <w:rsid w:val="0059083A"/>
    <w:rsid w:val="00595E32"/>
    <w:rsid w:val="005A4DE6"/>
    <w:rsid w:val="005A6DFE"/>
    <w:rsid w:val="005B1B78"/>
    <w:rsid w:val="005B5322"/>
    <w:rsid w:val="005B5C9D"/>
    <w:rsid w:val="005D2379"/>
    <w:rsid w:val="005D3CCB"/>
    <w:rsid w:val="005D72C0"/>
    <w:rsid w:val="005D76F2"/>
    <w:rsid w:val="005E217D"/>
    <w:rsid w:val="005E2632"/>
    <w:rsid w:val="005F35B0"/>
    <w:rsid w:val="005F6F97"/>
    <w:rsid w:val="005F778D"/>
    <w:rsid w:val="00603BA5"/>
    <w:rsid w:val="00606138"/>
    <w:rsid w:val="00614912"/>
    <w:rsid w:val="00616E62"/>
    <w:rsid w:val="006367ED"/>
    <w:rsid w:val="0064107E"/>
    <w:rsid w:val="006468F1"/>
    <w:rsid w:val="006530CF"/>
    <w:rsid w:val="00660748"/>
    <w:rsid w:val="00663BAF"/>
    <w:rsid w:val="00664D4B"/>
    <w:rsid w:val="0067236F"/>
    <w:rsid w:val="00672EA9"/>
    <w:rsid w:val="00675A7B"/>
    <w:rsid w:val="00675F45"/>
    <w:rsid w:val="0068122B"/>
    <w:rsid w:val="0068567A"/>
    <w:rsid w:val="0069329B"/>
    <w:rsid w:val="006953DA"/>
    <w:rsid w:val="00695867"/>
    <w:rsid w:val="00696E24"/>
    <w:rsid w:val="006A0DE8"/>
    <w:rsid w:val="006A2DFF"/>
    <w:rsid w:val="006C2CEE"/>
    <w:rsid w:val="006C594D"/>
    <w:rsid w:val="006D47EB"/>
    <w:rsid w:val="006D5984"/>
    <w:rsid w:val="006E2637"/>
    <w:rsid w:val="006E3119"/>
    <w:rsid w:val="0070405F"/>
    <w:rsid w:val="00706448"/>
    <w:rsid w:val="00717BF6"/>
    <w:rsid w:val="007206C8"/>
    <w:rsid w:val="0072097A"/>
    <w:rsid w:val="00724185"/>
    <w:rsid w:val="00734A5A"/>
    <w:rsid w:val="00736073"/>
    <w:rsid w:val="00736432"/>
    <w:rsid w:val="00736F16"/>
    <w:rsid w:val="00747A27"/>
    <w:rsid w:val="00750F55"/>
    <w:rsid w:val="00754350"/>
    <w:rsid w:val="00761721"/>
    <w:rsid w:val="0077623E"/>
    <w:rsid w:val="00796403"/>
    <w:rsid w:val="007A0E87"/>
    <w:rsid w:val="007A7FA3"/>
    <w:rsid w:val="007B0C6F"/>
    <w:rsid w:val="007B5790"/>
    <w:rsid w:val="007B6968"/>
    <w:rsid w:val="007B6E07"/>
    <w:rsid w:val="007C1052"/>
    <w:rsid w:val="007C33D0"/>
    <w:rsid w:val="007D28BA"/>
    <w:rsid w:val="007E33D9"/>
    <w:rsid w:val="007F4A76"/>
    <w:rsid w:val="0080709D"/>
    <w:rsid w:val="00813B62"/>
    <w:rsid w:val="008216F0"/>
    <w:rsid w:val="00821963"/>
    <w:rsid w:val="00825052"/>
    <w:rsid w:val="008319BE"/>
    <w:rsid w:val="008334D3"/>
    <w:rsid w:val="00833CCF"/>
    <w:rsid w:val="0083721A"/>
    <w:rsid w:val="00850FF0"/>
    <w:rsid w:val="0085325C"/>
    <w:rsid w:val="008556E8"/>
    <w:rsid w:val="00856769"/>
    <w:rsid w:val="00856EE9"/>
    <w:rsid w:val="008578F7"/>
    <w:rsid w:val="00863122"/>
    <w:rsid w:val="00872F93"/>
    <w:rsid w:val="00875642"/>
    <w:rsid w:val="00875D8F"/>
    <w:rsid w:val="008772D5"/>
    <w:rsid w:val="0088300C"/>
    <w:rsid w:val="008844DD"/>
    <w:rsid w:val="008860B2"/>
    <w:rsid w:val="008861CB"/>
    <w:rsid w:val="0088700D"/>
    <w:rsid w:val="0089367A"/>
    <w:rsid w:val="008938DF"/>
    <w:rsid w:val="008A08C9"/>
    <w:rsid w:val="008A572A"/>
    <w:rsid w:val="008A6728"/>
    <w:rsid w:val="008D7987"/>
    <w:rsid w:val="008E52C7"/>
    <w:rsid w:val="0091436F"/>
    <w:rsid w:val="009163ED"/>
    <w:rsid w:val="00937C26"/>
    <w:rsid w:val="00944E7B"/>
    <w:rsid w:val="00946BAE"/>
    <w:rsid w:val="00947654"/>
    <w:rsid w:val="009556D2"/>
    <w:rsid w:val="00956EF4"/>
    <w:rsid w:val="00962BE1"/>
    <w:rsid w:val="00966166"/>
    <w:rsid w:val="00975C82"/>
    <w:rsid w:val="00981301"/>
    <w:rsid w:val="00994060"/>
    <w:rsid w:val="00995437"/>
    <w:rsid w:val="00997820"/>
    <w:rsid w:val="009A5A3A"/>
    <w:rsid w:val="009B3C0C"/>
    <w:rsid w:val="009C01B0"/>
    <w:rsid w:val="009C19C8"/>
    <w:rsid w:val="009D1DA8"/>
    <w:rsid w:val="009D3A3D"/>
    <w:rsid w:val="009E0736"/>
    <w:rsid w:val="009E337C"/>
    <w:rsid w:val="009E73CE"/>
    <w:rsid w:val="009F054E"/>
    <w:rsid w:val="00A028D9"/>
    <w:rsid w:val="00A05E07"/>
    <w:rsid w:val="00A12C0E"/>
    <w:rsid w:val="00A167EC"/>
    <w:rsid w:val="00A22EE6"/>
    <w:rsid w:val="00A26B4D"/>
    <w:rsid w:val="00A4263D"/>
    <w:rsid w:val="00A46B7B"/>
    <w:rsid w:val="00A515E3"/>
    <w:rsid w:val="00A54883"/>
    <w:rsid w:val="00A56BFF"/>
    <w:rsid w:val="00A61090"/>
    <w:rsid w:val="00A65B44"/>
    <w:rsid w:val="00A6747B"/>
    <w:rsid w:val="00A707E7"/>
    <w:rsid w:val="00A75D28"/>
    <w:rsid w:val="00A77819"/>
    <w:rsid w:val="00A81EBE"/>
    <w:rsid w:val="00A82345"/>
    <w:rsid w:val="00A84FEB"/>
    <w:rsid w:val="00A91D9D"/>
    <w:rsid w:val="00A95CAD"/>
    <w:rsid w:val="00AA2680"/>
    <w:rsid w:val="00AA6725"/>
    <w:rsid w:val="00AB01B9"/>
    <w:rsid w:val="00AC1EC7"/>
    <w:rsid w:val="00AC2803"/>
    <w:rsid w:val="00AC4471"/>
    <w:rsid w:val="00AD092C"/>
    <w:rsid w:val="00AD0E37"/>
    <w:rsid w:val="00AD1A74"/>
    <w:rsid w:val="00AD7D28"/>
    <w:rsid w:val="00AE16C2"/>
    <w:rsid w:val="00AE1B67"/>
    <w:rsid w:val="00AE349F"/>
    <w:rsid w:val="00AE3B7C"/>
    <w:rsid w:val="00AF1944"/>
    <w:rsid w:val="00B17305"/>
    <w:rsid w:val="00B31809"/>
    <w:rsid w:val="00B319BF"/>
    <w:rsid w:val="00B345D7"/>
    <w:rsid w:val="00B41AC9"/>
    <w:rsid w:val="00B42E98"/>
    <w:rsid w:val="00B505B8"/>
    <w:rsid w:val="00B524E7"/>
    <w:rsid w:val="00B6407A"/>
    <w:rsid w:val="00B7234A"/>
    <w:rsid w:val="00B75266"/>
    <w:rsid w:val="00B7595A"/>
    <w:rsid w:val="00B75B1E"/>
    <w:rsid w:val="00B82D68"/>
    <w:rsid w:val="00B82DCB"/>
    <w:rsid w:val="00B861F8"/>
    <w:rsid w:val="00B91C35"/>
    <w:rsid w:val="00B93D12"/>
    <w:rsid w:val="00B94CAC"/>
    <w:rsid w:val="00BA3083"/>
    <w:rsid w:val="00BB08A8"/>
    <w:rsid w:val="00BB1DD2"/>
    <w:rsid w:val="00BC313B"/>
    <w:rsid w:val="00BC529A"/>
    <w:rsid w:val="00BC54C2"/>
    <w:rsid w:val="00BC6F6A"/>
    <w:rsid w:val="00BD708C"/>
    <w:rsid w:val="00BE2D9D"/>
    <w:rsid w:val="00BE3482"/>
    <w:rsid w:val="00BE6CA9"/>
    <w:rsid w:val="00BF0CAF"/>
    <w:rsid w:val="00BF35B7"/>
    <w:rsid w:val="00BF42B3"/>
    <w:rsid w:val="00C0073F"/>
    <w:rsid w:val="00C00880"/>
    <w:rsid w:val="00C05E14"/>
    <w:rsid w:val="00C22D51"/>
    <w:rsid w:val="00C24C0B"/>
    <w:rsid w:val="00C25877"/>
    <w:rsid w:val="00C27845"/>
    <w:rsid w:val="00C30226"/>
    <w:rsid w:val="00C303D4"/>
    <w:rsid w:val="00C320E3"/>
    <w:rsid w:val="00C34B5B"/>
    <w:rsid w:val="00C46964"/>
    <w:rsid w:val="00C52144"/>
    <w:rsid w:val="00C61EE2"/>
    <w:rsid w:val="00C625C0"/>
    <w:rsid w:val="00C656B8"/>
    <w:rsid w:val="00C65FCE"/>
    <w:rsid w:val="00C75667"/>
    <w:rsid w:val="00C80998"/>
    <w:rsid w:val="00C84BB9"/>
    <w:rsid w:val="00C85E4C"/>
    <w:rsid w:val="00C91489"/>
    <w:rsid w:val="00C94136"/>
    <w:rsid w:val="00CA4452"/>
    <w:rsid w:val="00CA4D93"/>
    <w:rsid w:val="00CB044A"/>
    <w:rsid w:val="00CC373D"/>
    <w:rsid w:val="00CC5A92"/>
    <w:rsid w:val="00CD232C"/>
    <w:rsid w:val="00CE17E3"/>
    <w:rsid w:val="00CF0432"/>
    <w:rsid w:val="00CF466A"/>
    <w:rsid w:val="00CF7700"/>
    <w:rsid w:val="00D037E3"/>
    <w:rsid w:val="00D05893"/>
    <w:rsid w:val="00D066ED"/>
    <w:rsid w:val="00D16011"/>
    <w:rsid w:val="00D2006E"/>
    <w:rsid w:val="00D30993"/>
    <w:rsid w:val="00D3461B"/>
    <w:rsid w:val="00D356F7"/>
    <w:rsid w:val="00D418CD"/>
    <w:rsid w:val="00D47555"/>
    <w:rsid w:val="00D52AE4"/>
    <w:rsid w:val="00D65169"/>
    <w:rsid w:val="00D709A2"/>
    <w:rsid w:val="00D74786"/>
    <w:rsid w:val="00D75A7D"/>
    <w:rsid w:val="00D84E54"/>
    <w:rsid w:val="00D85A89"/>
    <w:rsid w:val="00D87F93"/>
    <w:rsid w:val="00D92489"/>
    <w:rsid w:val="00D93C53"/>
    <w:rsid w:val="00D96425"/>
    <w:rsid w:val="00DA1906"/>
    <w:rsid w:val="00DA2713"/>
    <w:rsid w:val="00DA532F"/>
    <w:rsid w:val="00DC169B"/>
    <w:rsid w:val="00DC7E6D"/>
    <w:rsid w:val="00DD010A"/>
    <w:rsid w:val="00DD013F"/>
    <w:rsid w:val="00DD4128"/>
    <w:rsid w:val="00DD4388"/>
    <w:rsid w:val="00DD4EE4"/>
    <w:rsid w:val="00DD6351"/>
    <w:rsid w:val="00DD6719"/>
    <w:rsid w:val="00E00588"/>
    <w:rsid w:val="00E02549"/>
    <w:rsid w:val="00E02AFE"/>
    <w:rsid w:val="00E067B9"/>
    <w:rsid w:val="00E11EC1"/>
    <w:rsid w:val="00E221EC"/>
    <w:rsid w:val="00E236C3"/>
    <w:rsid w:val="00E269C8"/>
    <w:rsid w:val="00E33F67"/>
    <w:rsid w:val="00E361DB"/>
    <w:rsid w:val="00E43D81"/>
    <w:rsid w:val="00E46A2D"/>
    <w:rsid w:val="00E55BED"/>
    <w:rsid w:val="00E604CD"/>
    <w:rsid w:val="00E802F3"/>
    <w:rsid w:val="00E83B6D"/>
    <w:rsid w:val="00E97C01"/>
    <w:rsid w:val="00EA5152"/>
    <w:rsid w:val="00EB1BCD"/>
    <w:rsid w:val="00EB6B2F"/>
    <w:rsid w:val="00EC2D05"/>
    <w:rsid w:val="00EC6A02"/>
    <w:rsid w:val="00ED1A99"/>
    <w:rsid w:val="00ED67C2"/>
    <w:rsid w:val="00EE1D0E"/>
    <w:rsid w:val="00EE6A00"/>
    <w:rsid w:val="00EE7D16"/>
    <w:rsid w:val="00EF44C0"/>
    <w:rsid w:val="00F04CEE"/>
    <w:rsid w:val="00F069C2"/>
    <w:rsid w:val="00F11EEF"/>
    <w:rsid w:val="00F12A68"/>
    <w:rsid w:val="00F15551"/>
    <w:rsid w:val="00F21510"/>
    <w:rsid w:val="00F253F3"/>
    <w:rsid w:val="00F25EB8"/>
    <w:rsid w:val="00F442B1"/>
    <w:rsid w:val="00F45B49"/>
    <w:rsid w:val="00F55B89"/>
    <w:rsid w:val="00F56352"/>
    <w:rsid w:val="00F60C76"/>
    <w:rsid w:val="00F73232"/>
    <w:rsid w:val="00F75DAC"/>
    <w:rsid w:val="00F77B69"/>
    <w:rsid w:val="00F81A53"/>
    <w:rsid w:val="00F83F4D"/>
    <w:rsid w:val="00F87BC8"/>
    <w:rsid w:val="00F9052E"/>
    <w:rsid w:val="00F95E0D"/>
    <w:rsid w:val="00F95F93"/>
    <w:rsid w:val="00FA38BC"/>
    <w:rsid w:val="00FA787E"/>
    <w:rsid w:val="00FB3B92"/>
    <w:rsid w:val="00FB464E"/>
    <w:rsid w:val="00FC0DFD"/>
    <w:rsid w:val="00FC402F"/>
    <w:rsid w:val="00FC59BB"/>
    <w:rsid w:val="00FE2C3A"/>
    <w:rsid w:val="00FE41C0"/>
    <w:rsid w:val="00FF2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910021"/>
  <w15:chartTrackingRefBased/>
  <w15:docId w15:val="{F93038BD-BA46-4FFC-B96D-764AE2389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D68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qFormat/>
    <w:rsid w:val="00706448"/>
    <w:pPr>
      <w:keepNext/>
      <w:keepLines/>
      <w:numPr>
        <w:numId w:val="11"/>
      </w:numPr>
      <w:spacing w:before="240" w:after="0" w:line="36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2489"/>
    <w:pPr>
      <w:keepNext/>
      <w:keepLines/>
      <w:numPr>
        <w:ilvl w:val="1"/>
        <w:numId w:val="11"/>
      </w:numPr>
      <w:spacing w:before="40" w:after="0" w:line="240" w:lineRule="auto"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6BC"/>
    <w:pPr>
      <w:keepNext/>
      <w:keepLines/>
      <w:numPr>
        <w:ilvl w:val="2"/>
        <w:numId w:val="11"/>
      </w:numPr>
      <w:spacing w:before="40" w:after="0"/>
      <w:ind w:left="36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80709D"/>
    <w:pPr>
      <w:keepNext/>
      <w:keepLines/>
      <w:numPr>
        <w:ilvl w:val="3"/>
        <w:numId w:val="11"/>
      </w:numPr>
      <w:spacing w:before="40" w:after="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80709D"/>
    <w:pPr>
      <w:keepNext/>
      <w:keepLines/>
      <w:numPr>
        <w:ilvl w:val="4"/>
        <w:numId w:val="11"/>
      </w:numPr>
      <w:spacing w:before="40" w:after="0"/>
      <w:outlineLvl w:val="4"/>
    </w:pPr>
    <w:rPr>
      <w:rFonts w:eastAsiaTheme="majorEastAsia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F04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0432"/>
  </w:style>
  <w:style w:type="table" w:styleId="TableGrid">
    <w:name w:val="Table Grid"/>
    <w:basedOn w:val="TableNormal"/>
    <w:rsid w:val="004D71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DMPageTitle">
    <w:name w:val="TDM Page Title"/>
    <w:basedOn w:val="Normal"/>
    <w:qFormat/>
    <w:rsid w:val="00C75667"/>
    <w:pPr>
      <w:spacing w:line="360" w:lineRule="auto"/>
    </w:pPr>
    <w:rPr>
      <w:rFonts w:cs="Arial"/>
      <w:b/>
      <w:sz w:val="28"/>
      <w:szCs w:val="28"/>
    </w:rPr>
  </w:style>
  <w:style w:type="character" w:customStyle="1" w:styleId="Heading1Char">
    <w:name w:val="Heading 1 Char"/>
    <w:basedOn w:val="DefaultParagraphFont"/>
    <w:link w:val="Heading1"/>
    <w:rsid w:val="0040363A"/>
    <w:rPr>
      <w:rFonts w:ascii="Arial" w:eastAsiaTheme="majorEastAsia" w:hAnsi="Arial" w:cstheme="majorBidi"/>
      <w:b/>
      <w:sz w:val="28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E33F67"/>
    <w:pPr>
      <w:spacing w:after="100"/>
      <w:ind w:left="200"/>
    </w:pPr>
  </w:style>
  <w:style w:type="paragraph" w:styleId="TOC1">
    <w:name w:val="toc 1"/>
    <w:basedOn w:val="Normal"/>
    <w:next w:val="Normal"/>
    <w:autoRedefine/>
    <w:uiPriority w:val="39"/>
    <w:unhideWhenUsed/>
    <w:rsid w:val="009C01B0"/>
    <w:pPr>
      <w:spacing w:after="100"/>
    </w:pPr>
  </w:style>
  <w:style w:type="character" w:customStyle="1" w:styleId="Heading3Char">
    <w:name w:val="Heading 3 Char"/>
    <w:basedOn w:val="DefaultParagraphFont"/>
    <w:link w:val="Heading3"/>
    <w:uiPriority w:val="9"/>
    <w:rsid w:val="003726BC"/>
    <w:rPr>
      <w:rFonts w:ascii="Arial" w:eastAsiaTheme="majorEastAsia" w:hAnsi="Arial" w:cstheme="majorBidi"/>
      <w:b/>
      <w:sz w:val="20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92489"/>
    <w:rPr>
      <w:rFonts w:ascii="Arial" w:eastAsiaTheme="majorEastAsia" w:hAnsi="Arial" w:cstheme="majorBidi"/>
      <w:b/>
      <w:szCs w:val="26"/>
    </w:rPr>
  </w:style>
  <w:style w:type="character" w:styleId="Hyperlink">
    <w:name w:val="Hyperlink"/>
    <w:basedOn w:val="DefaultParagraphFont"/>
    <w:uiPriority w:val="99"/>
    <w:unhideWhenUsed/>
    <w:rsid w:val="004C5D2B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80709D"/>
    <w:rPr>
      <w:rFonts w:ascii="Arial" w:eastAsiaTheme="majorEastAsia" w:hAnsi="Arial" w:cstheme="majorBidi"/>
      <w:b/>
      <w:iCs/>
      <w:sz w:val="20"/>
    </w:rPr>
  </w:style>
  <w:style w:type="paragraph" w:customStyle="1" w:styleId="TDMTitlePage">
    <w:name w:val="TDM Title Page"/>
    <w:basedOn w:val="Normal"/>
    <w:qFormat/>
    <w:rsid w:val="00B345D7"/>
    <w:pPr>
      <w:spacing w:line="480" w:lineRule="auto"/>
      <w:ind w:left="360"/>
      <w:contextualSpacing/>
    </w:pPr>
    <w:rPr>
      <w:b/>
      <w:sz w:val="36"/>
    </w:rPr>
  </w:style>
  <w:style w:type="character" w:customStyle="1" w:styleId="Heading5Char">
    <w:name w:val="Heading 5 Char"/>
    <w:basedOn w:val="DefaultParagraphFont"/>
    <w:link w:val="Heading5"/>
    <w:uiPriority w:val="9"/>
    <w:rsid w:val="0080709D"/>
    <w:rPr>
      <w:rFonts w:ascii="Arial" w:eastAsiaTheme="majorEastAsia" w:hAnsi="Arial" w:cstheme="majorBidi"/>
      <w:b/>
      <w:sz w:val="20"/>
    </w:rPr>
  </w:style>
  <w:style w:type="paragraph" w:styleId="Caption">
    <w:name w:val="caption"/>
    <w:basedOn w:val="Normal"/>
    <w:next w:val="Normal"/>
    <w:uiPriority w:val="35"/>
    <w:unhideWhenUsed/>
    <w:qFormat/>
    <w:rsid w:val="00B82D68"/>
    <w:pPr>
      <w:spacing w:after="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ableHeading">
    <w:name w:val="Table Heading"/>
    <w:basedOn w:val="Normal"/>
    <w:rsid w:val="005B53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eastAsia="Times New Roman" w:cs="Times New Roman"/>
      <w:b/>
      <w:szCs w:val="20"/>
      <w:lang w:eastAsia="fr-FR"/>
    </w:rPr>
  </w:style>
  <w:style w:type="table" w:styleId="GridTable4-Accent5">
    <w:name w:val="Grid Table 4 Accent 5"/>
    <w:basedOn w:val="TableNormal"/>
    <w:uiPriority w:val="49"/>
    <w:rsid w:val="00D87F9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91C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91C35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91C35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1C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1C35"/>
    <w:rPr>
      <w:rFonts w:ascii="Arial" w:hAnsi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1C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1C3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rsid w:val="000C4D66"/>
    <w:pPr>
      <w:ind w:left="720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F253F3"/>
    <w:pPr>
      <w:spacing w:after="100"/>
      <w:ind w:left="400"/>
    </w:pPr>
  </w:style>
  <w:style w:type="paragraph" w:styleId="Header">
    <w:name w:val="header"/>
    <w:basedOn w:val="Normal"/>
    <w:link w:val="HeaderChar"/>
    <w:unhideWhenUsed/>
    <w:rsid w:val="00DA27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A2713"/>
    <w:rPr>
      <w:rFonts w:ascii="Arial" w:hAnsi="Arial"/>
      <w:sz w:val="20"/>
    </w:rPr>
  </w:style>
  <w:style w:type="paragraph" w:customStyle="1" w:styleId="DocumentTitle2">
    <w:name w:val="Document Title 2"/>
    <w:basedOn w:val="Normal"/>
    <w:autoRedefine/>
    <w:rsid w:val="00DC169B"/>
    <w:pPr>
      <w:spacing w:after="0" w:line="360" w:lineRule="auto"/>
      <w:jc w:val="center"/>
    </w:pPr>
    <w:rPr>
      <w:rFonts w:eastAsia="Times New Roman" w:cs="Arial"/>
      <w:b/>
      <w:szCs w:val="20"/>
      <w:lang w:eastAsia="zh-CN"/>
    </w:rPr>
  </w:style>
  <w:style w:type="paragraph" w:styleId="Title">
    <w:name w:val="Title"/>
    <w:aliases w:val="ASAPTitle,pTitle"/>
    <w:basedOn w:val="Normal"/>
    <w:link w:val="TitleChar"/>
    <w:qFormat/>
    <w:rsid w:val="00DC169B"/>
    <w:pPr>
      <w:spacing w:after="0" w:line="240" w:lineRule="auto"/>
      <w:jc w:val="center"/>
    </w:pPr>
    <w:rPr>
      <w:rFonts w:ascii="Arial Narrow" w:eastAsia="Times New Roman" w:hAnsi="Arial Narrow" w:cs="Times New Roman"/>
      <w:sz w:val="40"/>
      <w:szCs w:val="24"/>
      <w:u w:val="double"/>
    </w:rPr>
  </w:style>
  <w:style w:type="character" w:customStyle="1" w:styleId="TitleChar">
    <w:name w:val="Title Char"/>
    <w:aliases w:val="ASAPTitle Char,pTitle Char"/>
    <w:basedOn w:val="DefaultParagraphFont"/>
    <w:link w:val="Title"/>
    <w:rsid w:val="00DC169B"/>
    <w:rPr>
      <w:rFonts w:ascii="Arial Narrow" w:eastAsia="Times New Roman" w:hAnsi="Arial Narrow" w:cs="Times New Roman"/>
      <w:sz w:val="40"/>
      <w:szCs w:val="24"/>
      <w:u w:val="double"/>
    </w:rPr>
  </w:style>
  <w:style w:type="table" w:styleId="GridTable4-Accent1">
    <w:name w:val="Grid Table 4 Accent 1"/>
    <w:basedOn w:val="TableNormal"/>
    <w:uiPriority w:val="49"/>
    <w:rsid w:val="00872F9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7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Chetan\Data\Jo%20Ann\SAP\EWM%20Implementation\Templates\tcs_tdm_software_development_technical_specification_sap_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TeamLead xmlns="d196a22f-0c7f-4169-bc64-0c3a594bf7ab">
      <UserInfo>
        <DisplayName/>
        <AccountId xsi:nil="true"/>
        <AccountType/>
      </UserInfo>
    </TeamLead>
    <_Flow_SignoffStatus xmlns="d196a22f-0c7f-4169-bc64-0c3a594bf7a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B53AE55E96B14CB27C385DC63695C5" ma:contentTypeVersion="14" ma:contentTypeDescription="Create a new document." ma:contentTypeScope="" ma:versionID="5c20b6bf18147f1c18865d3a7dc3512e">
  <xsd:schema xmlns:xsd="http://www.w3.org/2001/XMLSchema" xmlns:xs="http://www.w3.org/2001/XMLSchema" xmlns:p="http://schemas.microsoft.com/office/2006/metadata/properties" xmlns:ns2="d196a22f-0c7f-4169-bc64-0c3a594bf7ab" xmlns:ns3="9991cda3-a023-44a6-88d0-7c5e999a6d9d" targetNamespace="http://schemas.microsoft.com/office/2006/metadata/properties" ma:root="true" ma:fieldsID="bcbe6f2a46b6394181dd89def4b3ef98" ns2:_="" ns3:_="">
    <xsd:import namespace="d196a22f-0c7f-4169-bc64-0c3a594bf7ab"/>
    <xsd:import namespace="9991cda3-a023-44a6-88d0-7c5e999a6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TeamLead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6a22f-0c7f-4169-bc64-0c3a594bf7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TeamLead" ma:index="10" nillable="true" ma:displayName="Team Lead" ma:format="Dropdown" ma:list="UserInfo" ma:SharePointGroup="0" ma:internalName="TeamLead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Flow_SignoffStatus" ma:index="11" nillable="true" ma:displayName="Sign-off status" ma:internalName="Sign_x002d_off_x0020_status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91cda3-a023-44a6-88d0-7c5e999a6d9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18B776-BAC9-4DAE-914E-7F4E5A781B4A}">
  <ds:schemaRefs>
    <ds:schemaRef ds:uri="http://schemas.microsoft.com/office/2006/metadata/properties"/>
    <ds:schemaRef ds:uri="d196a22f-0c7f-4169-bc64-0c3a594bf7ab"/>
  </ds:schemaRefs>
</ds:datastoreItem>
</file>

<file path=customXml/itemProps2.xml><?xml version="1.0" encoding="utf-8"?>
<ds:datastoreItem xmlns:ds="http://schemas.openxmlformats.org/officeDocument/2006/customXml" ds:itemID="{002156B6-2BBA-4F84-B864-296E590D7F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1CABFA-6332-4804-BA74-9031623ED18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ECA5071-6615-4E33-A1D2-6FD1C3FE63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96a22f-0c7f-4169-bc64-0c3a594bf7ab"/>
    <ds:schemaRef ds:uri="9991cda3-a023-44a6-88d0-7c5e999a6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tcs_tdm_software_development_technical_specification_sap_t</Template>
  <TotalTime>220</TotalTime>
  <Pages>3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TCS</Company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Gangasani</dc:creator>
  <cp:keywords/>
  <dc:description/>
  <cp:lastModifiedBy>Rahul Mehta</cp:lastModifiedBy>
  <cp:revision>47</cp:revision>
  <dcterms:created xsi:type="dcterms:W3CDTF">2021-02-10T06:45:00Z</dcterms:created>
  <dcterms:modified xsi:type="dcterms:W3CDTF">2023-08-23T13:47:00Z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0x010100EEB53AE55E96B14CB27C385DC63695C5</vt:lpwstr>
  </property>
</Properties>
</file>